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62896" w14:textId="77777777" w:rsidR="002E178D" w:rsidRDefault="002E178D">
      <w:pPr>
        <w:pBdr>
          <w:bottom w:val="single" w:sz="6" w:space="1" w:color="auto"/>
        </w:pBdr>
        <w:tabs>
          <w:tab w:val="left" w:pos="4896"/>
        </w:tabs>
        <w:ind w:left="6192" w:right="-360" w:hanging="6192"/>
        <w:rPr>
          <w:rFonts w:ascii="Arial" w:hAnsi="Arial" w:cs="Arial"/>
          <w:b/>
        </w:rPr>
      </w:pPr>
    </w:p>
    <w:p w14:paraId="30EFE8B2" w14:textId="77777777" w:rsidR="00FD08CB" w:rsidRDefault="0006569B" w:rsidP="00F664B9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</w:rPr>
        <w:t xml:space="preserve">APPLIED PHYSICS </w:t>
      </w:r>
      <w:r w:rsidR="00F664B9">
        <w:rPr>
          <w:rFonts w:ascii="Arial" w:hAnsi="Arial" w:cs="Arial"/>
          <w:b/>
        </w:rPr>
        <w:t xml:space="preserve">Theory </w:t>
      </w:r>
      <w:r w:rsidR="001B29B8">
        <w:rPr>
          <w:rFonts w:ascii="Arial" w:hAnsi="Arial" w:cs="Arial"/>
          <w:b/>
        </w:rPr>
        <w:t>(</w:t>
      </w:r>
      <w:r>
        <w:rPr>
          <w:rFonts w:ascii="Arial" w:hAnsi="Arial" w:cs="Arial"/>
          <w:b/>
        </w:rPr>
        <w:t>MTH</w:t>
      </w:r>
      <w:r w:rsidR="000C7771">
        <w:rPr>
          <w:rFonts w:ascii="Arial" w:hAnsi="Arial" w:cs="Arial"/>
          <w:b/>
        </w:rPr>
        <w:t>-1</w:t>
      </w:r>
      <w:r>
        <w:rPr>
          <w:rFonts w:ascii="Arial" w:hAnsi="Arial" w:cs="Arial"/>
          <w:b/>
        </w:rPr>
        <w:t>05</w:t>
      </w:r>
      <w:r w:rsidR="00F664B9">
        <w:rPr>
          <w:rFonts w:ascii="Arial" w:hAnsi="Arial" w:cs="Arial"/>
          <w:b/>
        </w:rPr>
        <w:t>)</w:t>
      </w:r>
      <w:r w:rsidR="00067B0E">
        <w:rPr>
          <w:rFonts w:ascii="Arial" w:hAnsi="Arial" w:cs="Arial"/>
          <w:b/>
        </w:rPr>
        <w:tab/>
      </w:r>
      <w:r w:rsidR="003159C1">
        <w:rPr>
          <w:rFonts w:ascii="Arial" w:hAnsi="Arial" w:cs="Arial"/>
          <w:sz w:val="22"/>
        </w:rPr>
        <w:t xml:space="preserve"> </w:t>
      </w:r>
      <w:r w:rsidR="000C7771">
        <w:rPr>
          <w:rFonts w:ascii="Arial" w:hAnsi="Arial" w:cs="Arial"/>
          <w:sz w:val="22"/>
        </w:rPr>
        <w:tab/>
      </w:r>
      <w:r w:rsidR="00362EB1">
        <w:rPr>
          <w:rFonts w:ascii="Arial" w:hAnsi="Arial" w:cs="Arial"/>
          <w:sz w:val="22"/>
        </w:rPr>
        <w:t xml:space="preserve"> </w:t>
      </w:r>
      <w:r w:rsidR="00451BC8" w:rsidRPr="00D919A6">
        <w:rPr>
          <w:rFonts w:ascii="Arial" w:hAnsi="Arial" w:cs="Arial"/>
          <w:sz w:val="22"/>
        </w:rPr>
        <w:t xml:space="preserve">Semester:  </w:t>
      </w:r>
      <w:r w:rsidR="00E94454">
        <w:rPr>
          <w:rFonts w:ascii="Arial" w:hAnsi="Arial" w:cs="Arial"/>
          <w:b/>
          <w:sz w:val="22"/>
        </w:rPr>
        <w:t>Fall</w:t>
      </w:r>
      <w:r w:rsidR="005552AC">
        <w:rPr>
          <w:rFonts w:ascii="Arial" w:hAnsi="Arial" w:cs="Arial"/>
          <w:b/>
          <w:sz w:val="22"/>
        </w:rPr>
        <w:t xml:space="preserve"> </w:t>
      </w:r>
      <w:r w:rsidR="00123F2D">
        <w:rPr>
          <w:rFonts w:ascii="Arial" w:hAnsi="Arial" w:cs="Arial"/>
          <w:b/>
          <w:sz w:val="22"/>
        </w:rPr>
        <w:t>20</w:t>
      </w:r>
      <w:r w:rsidR="00F10247">
        <w:rPr>
          <w:rFonts w:ascii="Arial" w:hAnsi="Arial" w:cs="Arial"/>
          <w:b/>
          <w:sz w:val="22"/>
        </w:rPr>
        <w:t>2</w:t>
      </w:r>
      <w:r w:rsidR="005824F5">
        <w:rPr>
          <w:rFonts w:ascii="Arial" w:hAnsi="Arial" w:cs="Arial"/>
          <w:b/>
          <w:sz w:val="22"/>
        </w:rPr>
        <w:t>3</w:t>
      </w:r>
    </w:p>
    <w:p w14:paraId="7EBEC535" w14:textId="77777777" w:rsidR="00FD08CB" w:rsidRDefault="00FD08CB" w:rsidP="00F664B9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 w:rsidRPr="00D919A6">
        <w:rPr>
          <w:rFonts w:ascii="Arial" w:hAnsi="Arial" w:cs="Arial"/>
          <w:sz w:val="22"/>
        </w:rPr>
        <w:t>Credit Hrs</w:t>
      </w:r>
      <w:r w:rsidRPr="00D919A6">
        <w:rPr>
          <w:rFonts w:ascii="Arial" w:hAnsi="Arial" w:cs="Arial"/>
          <w:b/>
          <w:sz w:val="22"/>
        </w:rPr>
        <w:t>:</w:t>
      </w:r>
      <w:r w:rsidRPr="00D919A6">
        <w:rPr>
          <w:rFonts w:ascii="Arial" w:hAnsi="Arial" w:cs="Arial"/>
          <w:sz w:val="22"/>
        </w:rPr>
        <w:t xml:space="preserve">  </w:t>
      </w:r>
      <w:r w:rsidR="002E178D">
        <w:rPr>
          <w:rFonts w:ascii="Arial" w:hAnsi="Arial" w:cs="Arial"/>
          <w:sz w:val="22"/>
        </w:rPr>
        <w:t xml:space="preserve">   </w:t>
      </w:r>
      <w:r w:rsidR="00F664B9">
        <w:rPr>
          <w:rFonts w:ascii="Arial" w:hAnsi="Arial" w:cs="Arial"/>
          <w:b/>
          <w:sz w:val="22"/>
        </w:rPr>
        <w:t>2</w:t>
      </w:r>
      <w:r w:rsidR="00BF1735" w:rsidRPr="00D919A6">
        <w:rPr>
          <w:rFonts w:ascii="Arial" w:hAnsi="Arial" w:cs="Arial"/>
          <w:b/>
          <w:sz w:val="22"/>
        </w:rPr>
        <w:tab/>
      </w:r>
      <w:r w:rsidR="00FB38B2" w:rsidRPr="00D919A6">
        <w:rPr>
          <w:rFonts w:ascii="Arial" w:hAnsi="Arial" w:cs="Arial"/>
          <w:b/>
          <w:sz w:val="22"/>
        </w:rPr>
        <w:t xml:space="preserve">        </w:t>
      </w:r>
      <w:r w:rsidR="003159C1">
        <w:rPr>
          <w:rFonts w:ascii="Arial" w:hAnsi="Arial" w:cs="Arial"/>
          <w:b/>
          <w:sz w:val="22"/>
        </w:rPr>
        <w:tab/>
      </w:r>
      <w:r w:rsidR="00FB38B2" w:rsidRPr="00451BC8">
        <w:rPr>
          <w:rFonts w:ascii="Arial" w:hAnsi="Arial" w:cs="Arial"/>
          <w:sz w:val="22"/>
        </w:rPr>
        <w:t xml:space="preserve"> </w:t>
      </w:r>
      <w:r w:rsidR="00451BC8" w:rsidRPr="00451BC8">
        <w:rPr>
          <w:rFonts w:ascii="Arial" w:hAnsi="Arial" w:cs="Arial"/>
          <w:sz w:val="22"/>
        </w:rPr>
        <w:t>Instructor:</w:t>
      </w:r>
      <w:r w:rsidR="00123F2D">
        <w:rPr>
          <w:rFonts w:ascii="Arial" w:hAnsi="Arial" w:cs="Arial"/>
          <w:sz w:val="22"/>
        </w:rPr>
        <w:t xml:space="preserve"> </w:t>
      </w:r>
      <w:r w:rsidR="00193ADD">
        <w:rPr>
          <w:rFonts w:ascii="Arial" w:hAnsi="Arial" w:cs="Arial"/>
          <w:sz w:val="22"/>
        </w:rPr>
        <w:t xml:space="preserve"> </w:t>
      </w:r>
      <w:r w:rsidR="00123F2D" w:rsidRPr="00123F2D">
        <w:rPr>
          <w:rFonts w:ascii="Arial" w:hAnsi="Arial" w:cs="Arial"/>
          <w:b/>
          <w:bCs/>
          <w:sz w:val="22"/>
        </w:rPr>
        <w:t>Dr. Khaver Zia</w:t>
      </w:r>
      <w:r w:rsidR="00123F2D">
        <w:rPr>
          <w:rFonts w:ascii="Arial" w:hAnsi="Arial" w:cs="Arial"/>
          <w:sz w:val="22"/>
        </w:rPr>
        <w:t xml:space="preserve"> </w:t>
      </w:r>
    </w:p>
    <w:p w14:paraId="77A08C92" w14:textId="77777777" w:rsidR="001B4ACF" w:rsidRDefault="001B4ACF" w:rsidP="001E0EDE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Pre-requisite:</w:t>
      </w:r>
      <w:r w:rsidR="002E178D">
        <w:rPr>
          <w:rFonts w:ascii="Arial" w:hAnsi="Arial" w:cs="Arial"/>
          <w:sz w:val="22"/>
        </w:rPr>
        <w:t xml:space="preserve"> </w:t>
      </w:r>
      <w:r w:rsidR="000C7771" w:rsidRPr="000C7771">
        <w:rPr>
          <w:rFonts w:ascii="Arial" w:hAnsi="Arial" w:cs="Arial"/>
          <w:b/>
          <w:sz w:val="22"/>
        </w:rPr>
        <w:t>Nil</w:t>
      </w:r>
    </w:p>
    <w:p w14:paraId="653DA2DD" w14:textId="62E97CD6" w:rsidR="001B29B8" w:rsidRPr="00FC5D12" w:rsidRDefault="00C018E4" w:rsidP="00F664B9">
      <w:pPr>
        <w:pBdr>
          <w:bottom w:val="single" w:sz="6" w:space="1" w:color="auto"/>
        </w:pBd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>Contact Hrs</w:t>
      </w:r>
      <w:r w:rsidR="00923501" w:rsidRPr="00D919A6">
        <w:rPr>
          <w:rFonts w:ascii="Arial" w:hAnsi="Arial" w:cs="Arial"/>
          <w:sz w:val="22"/>
        </w:rPr>
        <w:t xml:space="preserve">: </w:t>
      </w:r>
      <w:r w:rsidR="00E439E3">
        <w:rPr>
          <w:rFonts w:ascii="Arial" w:hAnsi="Arial" w:cs="Arial"/>
          <w:sz w:val="22"/>
        </w:rPr>
        <w:t xml:space="preserve"> </w:t>
      </w:r>
      <w:r w:rsidR="00E439E3" w:rsidRPr="00E439E3">
        <w:rPr>
          <w:rFonts w:ascii="Arial" w:hAnsi="Arial" w:cs="Arial"/>
          <w:b/>
          <w:bCs/>
          <w:sz w:val="22"/>
        </w:rPr>
        <w:t>Sec A</w:t>
      </w:r>
      <w:r w:rsidR="00E439E3">
        <w:rPr>
          <w:rFonts w:ascii="Arial" w:hAnsi="Arial" w:cs="Arial"/>
          <w:b/>
          <w:bCs/>
          <w:sz w:val="22"/>
        </w:rPr>
        <w:t>:</w:t>
      </w:r>
      <w:r w:rsidR="00E439E3">
        <w:rPr>
          <w:rFonts w:ascii="Arial" w:hAnsi="Arial" w:cs="Arial"/>
          <w:sz w:val="22"/>
        </w:rPr>
        <w:t xml:space="preserve"> </w:t>
      </w:r>
      <w:r w:rsidR="00123F2D" w:rsidRPr="00F664B9">
        <w:rPr>
          <w:rFonts w:ascii="Arial" w:hAnsi="Arial" w:cs="Arial"/>
          <w:b/>
          <w:sz w:val="22"/>
        </w:rPr>
        <w:t xml:space="preserve">Mon </w:t>
      </w:r>
      <w:r w:rsidR="0048655C">
        <w:rPr>
          <w:rFonts w:ascii="Arial" w:hAnsi="Arial" w:cs="Arial"/>
          <w:b/>
          <w:sz w:val="22"/>
        </w:rPr>
        <w:t xml:space="preserve">&amp; </w:t>
      </w:r>
      <w:r w:rsidR="00AA2962">
        <w:rPr>
          <w:rFonts w:ascii="Arial" w:hAnsi="Arial" w:cs="Arial"/>
          <w:b/>
          <w:sz w:val="22"/>
        </w:rPr>
        <w:t xml:space="preserve">Wed </w:t>
      </w:r>
      <w:r w:rsidR="00CC3320" w:rsidRPr="00F664B9">
        <w:rPr>
          <w:rFonts w:ascii="Arial" w:hAnsi="Arial" w:cs="Arial"/>
          <w:b/>
          <w:sz w:val="22"/>
        </w:rPr>
        <w:t>(</w:t>
      </w:r>
      <w:r w:rsidR="008C212D" w:rsidRPr="00F664B9">
        <w:rPr>
          <w:rFonts w:ascii="Arial" w:hAnsi="Arial" w:cs="Arial"/>
          <w:b/>
          <w:sz w:val="22"/>
        </w:rPr>
        <w:t>9</w:t>
      </w:r>
      <w:r w:rsidR="00E9713D" w:rsidRPr="00F664B9">
        <w:rPr>
          <w:rFonts w:ascii="Arial" w:hAnsi="Arial" w:cs="Arial"/>
          <w:b/>
          <w:sz w:val="22"/>
        </w:rPr>
        <w:t>:</w:t>
      </w:r>
      <w:r w:rsidR="00E439E3" w:rsidRPr="00F664B9">
        <w:rPr>
          <w:rFonts w:ascii="Arial" w:hAnsi="Arial" w:cs="Arial"/>
          <w:b/>
          <w:sz w:val="22"/>
        </w:rPr>
        <w:t>30</w:t>
      </w:r>
      <w:r w:rsidR="002E178D" w:rsidRPr="00F664B9">
        <w:rPr>
          <w:rFonts w:ascii="Arial" w:hAnsi="Arial" w:cs="Arial"/>
          <w:b/>
          <w:sz w:val="22"/>
        </w:rPr>
        <w:t xml:space="preserve"> </w:t>
      </w:r>
      <w:r w:rsidR="00CC3320" w:rsidRPr="00F664B9">
        <w:rPr>
          <w:rFonts w:ascii="Arial" w:hAnsi="Arial" w:cs="Arial"/>
          <w:b/>
          <w:sz w:val="22"/>
        </w:rPr>
        <w:t xml:space="preserve">– </w:t>
      </w:r>
      <w:r w:rsidR="008C212D" w:rsidRPr="00F664B9">
        <w:rPr>
          <w:rFonts w:ascii="Arial" w:hAnsi="Arial" w:cs="Arial"/>
          <w:b/>
          <w:sz w:val="22"/>
        </w:rPr>
        <w:t>11</w:t>
      </w:r>
      <w:r w:rsidR="00E9713D" w:rsidRPr="00F664B9">
        <w:rPr>
          <w:rFonts w:ascii="Arial" w:hAnsi="Arial" w:cs="Arial"/>
          <w:b/>
          <w:sz w:val="22"/>
        </w:rPr>
        <w:t>:</w:t>
      </w:r>
      <w:r w:rsidR="0048655C">
        <w:rPr>
          <w:rFonts w:ascii="Arial" w:hAnsi="Arial" w:cs="Arial"/>
          <w:b/>
          <w:sz w:val="22"/>
        </w:rPr>
        <w:t>00</w:t>
      </w:r>
      <w:r w:rsidR="00E9713D" w:rsidRPr="00F664B9">
        <w:rPr>
          <w:rFonts w:ascii="Arial" w:hAnsi="Arial" w:cs="Arial"/>
          <w:b/>
          <w:sz w:val="22"/>
        </w:rPr>
        <w:t>)</w:t>
      </w:r>
      <w:r w:rsidR="008C212D" w:rsidRPr="00F664B9">
        <w:rPr>
          <w:rFonts w:ascii="Arial" w:hAnsi="Arial" w:cs="Arial"/>
          <w:b/>
          <w:sz w:val="22"/>
        </w:rPr>
        <w:t xml:space="preserve"> </w:t>
      </w:r>
      <w:r w:rsidR="00E439E3">
        <w:rPr>
          <w:rFonts w:ascii="Arial" w:hAnsi="Arial" w:cs="Arial"/>
          <w:b/>
          <w:sz w:val="22"/>
        </w:rPr>
        <w:t xml:space="preserve">       Sec B: </w:t>
      </w:r>
      <w:r w:rsidR="00AA2962">
        <w:rPr>
          <w:rFonts w:ascii="Arial" w:hAnsi="Arial" w:cs="Arial"/>
          <w:b/>
          <w:sz w:val="22"/>
        </w:rPr>
        <w:t>Tues &amp; Thurs</w:t>
      </w:r>
      <w:r w:rsidR="00E439E3" w:rsidRPr="00FC5D12">
        <w:rPr>
          <w:rFonts w:ascii="Arial" w:hAnsi="Arial" w:cs="Arial"/>
          <w:b/>
          <w:sz w:val="22"/>
        </w:rPr>
        <w:t xml:space="preserve"> (</w:t>
      </w:r>
      <w:r w:rsidR="008C212D" w:rsidRPr="00FC5D12">
        <w:rPr>
          <w:rFonts w:ascii="Arial" w:hAnsi="Arial" w:cs="Arial"/>
          <w:b/>
          <w:sz w:val="22"/>
        </w:rPr>
        <w:t>9:30 – 11:</w:t>
      </w:r>
      <w:r w:rsidR="0048655C">
        <w:rPr>
          <w:rFonts w:ascii="Arial" w:hAnsi="Arial" w:cs="Arial"/>
          <w:b/>
          <w:sz w:val="22"/>
        </w:rPr>
        <w:t>00</w:t>
      </w:r>
      <w:r w:rsidR="008C212D" w:rsidRPr="00FC5D12">
        <w:rPr>
          <w:rFonts w:ascii="Arial" w:hAnsi="Arial" w:cs="Arial"/>
          <w:b/>
          <w:sz w:val="22"/>
        </w:rPr>
        <w:t>)</w:t>
      </w:r>
    </w:p>
    <w:p w14:paraId="089DF2CC" w14:textId="77777777" w:rsidR="00865AC7" w:rsidRDefault="00FD08CB" w:rsidP="00DC7EEC">
      <w:pPr>
        <w:tabs>
          <w:tab w:val="left" w:pos="1728"/>
        </w:tabs>
        <w:spacing w:before="240"/>
        <w:ind w:left="1728" w:hanging="1728"/>
        <w:jc w:val="both"/>
        <w:rPr>
          <w:rFonts w:ascii="Arial" w:hAnsi="Arial" w:cs="Arial"/>
          <w:b/>
        </w:rPr>
      </w:pPr>
      <w:r w:rsidRPr="00111030">
        <w:rPr>
          <w:rFonts w:ascii="Arial" w:hAnsi="Arial" w:cs="Arial"/>
          <w:b/>
        </w:rPr>
        <w:t>Course Objective:</w:t>
      </w:r>
    </w:p>
    <w:p w14:paraId="53AC8054" w14:textId="79D8841C" w:rsidR="00685F6D" w:rsidRDefault="00713481" w:rsidP="009302BC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Th</w:t>
      </w:r>
      <w:r w:rsidR="00280B5B">
        <w:rPr>
          <w:rFonts w:ascii="Arial" w:hAnsi="Arial" w:cs="Arial"/>
          <w:sz w:val="20"/>
        </w:rPr>
        <w:t xml:space="preserve">is </w:t>
      </w:r>
      <w:r w:rsidR="000C7771">
        <w:rPr>
          <w:rFonts w:ascii="Arial" w:hAnsi="Arial" w:cs="Arial"/>
          <w:sz w:val="20"/>
        </w:rPr>
        <w:t xml:space="preserve">objective of the course is to impart </w:t>
      </w:r>
      <w:r w:rsidR="006609F7">
        <w:rPr>
          <w:rFonts w:ascii="Arial" w:hAnsi="Arial" w:cs="Arial"/>
          <w:sz w:val="20"/>
        </w:rPr>
        <w:t xml:space="preserve">an understanding of semiconductor physics and </w:t>
      </w:r>
      <w:r w:rsidR="00BE4AB7">
        <w:rPr>
          <w:rFonts w:ascii="Arial" w:hAnsi="Arial" w:cs="Arial"/>
          <w:sz w:val="20"/>
        </w:rPr>
        <w:t>working of semiconductor devices. T</w:t>
      </w:r>
      <w:r w:rsidR="006609F7">
        <w:rPr>
          <w:rFonts w:ascii="Arial" w:hAnsi="Arial" w:cs="Arial"/>
          <w:sz w:val="20"/>
        </w:rPr>
        <w:t xml:space="preserve">o begin </w:t>
      </w:r>
      <w:r w:rsidR="00BB0534">
        <w:rPr>
          <w:rFonts w:ascii="Arial" w:hAnsi="Arial" w:cs="Arial"/>
          <w:sz w:val="20"/>
        </w:rPr>
        <w:t xml:space="preserve">with, </w:t>
      </w:r>
      <w:r w:rsidR="00E52E7C">
        <w:rPr>
          <w:rFonts w:ascii="Arial" w:hAnsi="Arial" w:cs="Arial"/>
          <w:sz w:val="20"/>
        </w:rPr>
        <w:t xml:space="preserve">intrinsic and extrinsic semiconductors are discussed with reference to </w:t>
      </w:r>
      <w:r w:rsidR="006609F7">
        <w:rPr>
          <w:rFonts w:ascii="Arial" w:hAnsi="Arial" w:cs="Arial"/>
          <w:sz w:val="20"/>
        </w:rPr>
        <w:t xml:space="preserve">atomic structure </w:t>
      </w:r>
      <w:r w:rsidR="00E52E7C">
        <w:rPr>
          <w:rFonts w:ascii="Arial" w:hAnsi="Arial" w:cs="Arial"/>
          <w:sz w:val="20"/>
        </w:rPr>
        <w:t>and energy bands. D</w:t>
      </w:r>
      <w:r w:rsidR="002C5028">
        <w:rPr>
          <w:rFonts w:ascii="Arial" w:hAnsi="Arial" w:cs="Arial"/>
          <w:sz w:val="20"/>
        </w:rPr>
        <w:t xml:space="preserve">rift and </w:t>
      </w:r>
      <w:r w:rsidR="00BE4AB7">
        <w:rPr>
          <w:rFonts w:ascii="Arial" w:hAnsi="Arial" w:cs="Arial"/>
          <w:sz w:val="20"/>
        </w:rPr>
        <w:t xml:space="preserve">diffusion </w:t>
      </w:r>
      <w:r w:rsidR="002C5028">
        <w:rPr>
          <w:rFonts w:ascii="Arial" w:hAnsi="Arial" w:cs="Arial"/>
          <w:sz w:val="20"/>
        </w:rPr>
        <w:t>currents</w:t>
      </w:r>
      <w:r w:rsidR="00E52E7C">
        <w:rPr>
          <w:rFonts w:ascii="Arial" w:hAnsi="Arial" w:cs="Arial"/>
          <w:sz w:val="20"/>
        </w:rPr>
        <w:t xml:space="preserve"> are discussed</w:t>
      </w:r>
      <w:r w:rsidR="002C5028">
        <w:rPr>
          <w:rFonts w:ascii="Arial" w:hAnsi="Arial" w:cs="Arial"/>
          <w:sz w:val="20"/>
        </w:rPr>
        <w:t xml:space="preserve">. </w:t>
      </w:r>
      <w:r w:rsidR="00BE4AB7">
        <w:rPr>
          <w:rFonts w:ascii="Arial" w:hAnsi="Arial" w:cs="Arial"/>
          <w:sz w:val="20"/>
        </w:rPr>
        <w:t>Working of p-n junction is disc</w:t>
      </w:r>
      <w:r w:rsidR="002C5028">
        <w:rPr>
          <w:rFonts w:ascii="Arial" w:hAnsi="Arial" w:cs="Arial"/>
          <w:sz w:val="20"/>
        </w:rPr>
        <w:t>ussed</w:t>
      </w:r>
      <w:r w:rsidR="00E52E7C">
        <w:rPr>
          <w:rFonts w:ascii="Arial" w:hAnsi="Arial" w:cs="Arial"/>
          <w:sz w:val="20"/>
        </w:rPr>
        <w:t xml:space="preserve"> in terms of forward and reverse bias</w:t>
      </w:r>
      <w:r w:rsidR="002C5028">
        <w:rPr>
          <w:rFonts w:ascii="Arial" w:hAnsi="Arial" w:cs="Arial"/>
          <w:sz w:val="20"/>
        </w:rPr>
        <w:t xml:space="preserve">. This is followed by working of </w:t>
      </w:r>
      <w:r w:rsidR="006C5AD0">
        <w:rPr>
          <w:rFonts w:ascii="Arial" w:hAnsi="Arial" w:cs="Arial"/>
          <w:sz w:val="20"/>
        </w:rPr>
        <w:t xml:space="preserve">BJT and MOSFET </w:t>
      </w:r>
      <w:r w:rsidR="002C5028">
        <w:rPr>
          <w:rFonts w:ascii="Arial" w:hAnsi="Arial" w:cs="Arial"/>
          <w:sz w:val="20"/>
        </w:rPr>
        <w:t>transistor</w:t>
      </w:r>
      <w:r w:rsidR="006C5AD0">
        <w:rPr>
          <w:rFonts w:ascii="Arial" w:hAnsi="Arial" w:cs="Arial"/>
          <w:sz w:val="20"/>
        </w:rPr>
        <w:t>s</w:t>
      </w:r>
      <w:r w:rsidR="002C5028">
        <w:rPr>
          <w:rFonts w:ascii="Arial" w:hAnsi="Arial" w:cs="Arial"/>
          <w:sz w:val="20"/>
        </w:rPr>
        <w:t xml:space="preserve">. Other semiconductor devices like </w:t>
      </w:r>
      <w:r w:rsidR="00E52E7C">
        <w:rPr>
          <w:rFonts w:ascii="Arial" w:hAnsi="Arial" w:cs="Arial"/>
          <w:sz w:val="20"/>
        </w:rPr>
        <w:t>Z</w:t>
      </w:r>
      <w:r w:rsidR="002C5028">
        <w:rPr>
          <w:rFonts w:ascii="Arial" w:hAnsi="Arial" w:cs="Arial"/>
          <w:sz w:val="20"/>
        </w:rPr>
        <w:t>ener Diode</w:t>
      </w:r>
      <w:r w:rsidR="00E52E7C">
        <w:rPr>
          <w:rFonts w:ascii="Arial" w:hAnsi="Arial" w:cs="Arial"/>
          <w:sz w:val="20"/>
        </w:rPr>
        <w:t xml:space="preserve">, </w:t>
      </w:r>
      <w:r w:rsidR="006C5AD0">
        <w:rPr>
          <w:rFonts w:ascii="Arial" w:hAnsi="Arial" w:cs="Arial"/>
          <w:sz w:val="20"/>
        </w:rPr>
        <w:t xml:space="preserve">Photovoltaic Cell, </w:t>
      </w:r>
      <w:r w:rsidR="00E52E7C">
        <w:rPr>
          <w:rFonts w:ascii="Arial" w:hAnsi="Arial" w:cs="Arial"/>
          <w:sz w:val="20"/>
        </w:rPr>
        <w:t>LED, LCD, and LDR are discussed along with their applications.</w:t>
      </w:r>
      <w:r w:rsidR="008B2F97">
        <w:rPr>
          <w:rFonts w:ascii="Arial" w:hAnsi="Arial" w:cs="Arial"/>
          <w:sz w:val="20"/>
        </w:rPr>
        <w:t xml:space="preserve"> </w:t>
      </w:r>
      <w:r w:rsidR="00323F65">
        <w:rPr>
          <w:rFonts w:ascii="Arial" w:hAnsi="Arial" w:cs="Arial"/>
          <w:sz w:val="20"/>
        </w:rPr>
        <w:t xml:space="preserve">The course is complemented by Lab course </w:t>
      </w:r>
      <w:r w:rsidR="00AC3CBF">
        <w:rPr>
          <w:rFonts w:ascii="Arial" w:hAnsi="Arial" w:cs="Arial"/>
          <w:sz w:val="20"/>
        </w:rPr>
        <w:t xml:space="preserve">in </w:t>
      </w:r>
      <w:r w:rsidR="00323F65">
        <w:rPr>
          <w:rFonts w:ascii="Arial" w:hAnsi="Arial" w:cs="Arial"/>
          <w:sz w:val="20"/>
        </w:rPr>
        <w:t xml:space="preserve">which will students perform experiments on the above-mentioned devices. </w:t>
      </w:r>
      <w:r w:rsidR="008B2F97">
        <w:rPr>
          <w:rFonts w:ascii="Arial" w:hAnsi="Arial" w:cs="Arial"/>
          <w:sz w:val="20"/>
        </w:rPr>
        <w:t xml:space="preserve">The course will form </w:t>
      </w:r>
      <w:r w:rsidR="00323F65">
        <w:rPr>
          <w:rFonts w:ascii="Arial" w:hAnsi="Arial" w:cs="Arial"/>
          <w:sz w:val="20"/>
        </w:rPr>
        <w:t xml:space="preserve">the </w:t>
      </w:r>
      <w:r w:rsidR="008B2F97">
        <w:rPr>
          <w:rFonts w:ascii="Arial" w:hAnsi="Arial" w:cs="Arial"/>
          <w:sz w:val="20"/>
        </w:rPr>
        <w:t>pre-requisite to the D</w:t>
      </w:r>
      <w:r w:rsidR="009302BC">
        <w:rPr>
          <w:rFonts w:ascii="Arial" w:hAnsi="Arial" w:cs="Arial"/>
          <w:sz w:val="20"/>
        </w:rPr>
        <w:t xml:space="preserve">igital Logic Design (DLD) Course </w:t>
      </w:r>
      <w:r w:rsidR="00F664B9">
        <w:rPr>
          <w:rFonts w:ascii="Arial" w:hAnsi="Arial" w:cs="Arial"/>
          <w:sz w:val="20"/>
        </w:rPr>
        <w:t xml:space="preserve">offered </w:t>
      </w:r>
      <w:r w:rsidR="009302BC">
        <w:rPr>
          <w:rFonts w:ascii="Arial" w:hAnsi="Arial" w:cs="Arial"/>
          <w:sz w:val="20"/>
        </w:rPr>
        <w:t>in Spring semester</w:t>
      </w:r>
      <w:r w:rsidR="008B2F97">
        <w:rPr>
          <w:rFonts w:ascii="Arial" w:hAnsi="Arial" w:cs="Arial"/>
          <w:sz w:val="20"/>
        </w:rPr>
        <w:t xml:space="preserve">. </w:t>
      </w:r>
    </w:p>
    <w:p w14:paraId="1BC3EEA2" w14:textId="77777777" w:rsidR="00BA5770" w:rsidRPr="0053018E" w:rsidRDefault="00BA5770" w:rsidP="00BA5770">
      <w:pPr>
        <w:tabs>
          <w:tab w:val="left" w:pos="1728"/>
        </w:tabs>
        <w:spacing w:before="240"/>
        <w:jc w:val="both"/>
        <w:rPr>
          <w:rFonts w:ascii="Arial" w:hAnsi="Arial" w:cs="Arial"/>
          <w:b/>
        </w:rPr>
      </w:pPr>
      <w:r w:rsidRPr="0053018E">
        <w:rPr>
          <w:rFonts w:ascii="Arial" w:hAnsi="Arial" w:cs="Arial"/>
          <w:b/>
        </w:rPr>
        <w:t>Learning Outcomes:</w:t>
      </w:r>
    </w:p>
    <w:p w14:paraId="46A687B4" w14:textId="77777777" w:rsidR="00BA5770" w:rsidRDefault="00BA5770" w:rsidP="00D356DB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</w:t>
      </w:r>
      <w:r w:rsidR="0035555A">
        <w:rPr>
          <w:rFonts w:ascii="Arial" w:hAnsi="Arial" w:cs="Arial"/>
          <w:sz w:val="20"/>
        </w:rPr>
        <w:t xml:space="preserve"> To </w:t>
      </w:r>
      <w:r w:rsidR="009B21F2">
        <w:rPr>
          <w:rFonts w:ascii="Arial" w:hAnsi="Arial" w:cs="Arial"/>
          <w:sz w:val="20"/>
        </w:rPr>
        <w:t xml:space="preserve">learn the </w:t>
      </w:r>
      <w:r w:rsidR="00717F14">
        <w:rPr>
          <w:rFonts w:ascii="Arial" w:hAnsi="Arial" w:cs="Arial"/>
          <w:sz w:val="20"/>
        </w:rPr>
        <w:t>properties of semiconductors from atomic struc</w:t>
      </w:r>
      <w:r w:rsidR="00D356DB">
        <w:rPr>
          <w:rFonts w:ascii="Arial" w:hAnsi="Arial" w:cs="Arial"/>
          <w:sz w:val="20"/>
        </w:rPr>
        <w:t>ture</w:t>
      </w:r>
      <w:r w:rsidR="0035555A">
        <w:rPr>
          <w:rFonts w:ascii="Arial" w:hAnsi="Arial" w:cs="Arial"/>
          <w:sz w:val="20"/>
        </w:rPr>
        <w:t xml:space="preserve">. </w:t>
      </w:r>
    </w:p>
    <w:p w14:paraId="7DB0EFD6" w14:textId="77777777" w:rsidR="00BA5770" w:rsidRDefault="00BA5770" w:rsidP="00DA403A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</w:t>
      </w:r>
      <w:r w:rsidR="00550F6A">
        <w:rPr>
          <w:rFonts w:ascii="Arial" w:hAnsi="Arial" w:cs="Arial"/>
          <w:sz w:val="20"/>
        </w:rPr>
        <w:t xml:space="preserve"> </w:t>
      </w:r>
      <w:r w:rsidR="00380EDB">
        <w:rPr>
          <w:rFonts w:ascii="Arial" w:hAnsi="Arial" w:cs="Arial"/>
          <w:sz w:val="20"/>
        </w:rPr>
        <w:t xml:space="preserve">To </w:t>
      </w:r>
      <w:r w:rsidR="00DA403A">
        <w:rPr>
          <w:rFonts w:ascii="Arial" w:hAnsi="Arial" w:cs="Arial"/>
          <w:sz w:val="20"/>
        </w:rPr>
        <w:t>learn the working of p-n junction, BJT and MOSFET transistors</w:t>
      </w:r>
    </w:p>
    <w:p w14:paraId="07EDD0B8" w14:textId="77777777" w:rsidR="00524FB0" w:rsidRDefault="00BA5770" w:rsidP="00524FB0">
      <w:pPr>
        <w:ind w:left="180" w:hanging="18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</w:t>
      </w:r>
      <w:r w:rsidR="00380EDB">
        <w:rPr>
          <w:rFonts w:ascii="Arial" w:hAnsi="Arial" w:cs="Arial"/>
          <w:sz w:val="20"/>
        </w:rPr>
        <w:t xml:space="preserve"> To </w:t>
      </w:r>
      <w:r w:rsidR="00DA403A">
        <w:rPr>
          <w:rFonts w:ascii="Arial" w:hAnsi="Arial" w:cs="Arial"/>
          <w:sz w:val="20"/>
        </w:rPr>
        <w:t>learn the working and application of semicond</w:t>
      </w:r>
      <w:r w:rsidR="00524FB0">
        <w:rPr>
          <w:rFonts w:ascii="Arial" w:hAnsi="Arial" w:cs="Arial"/>
          <w:sz w:val="20"/>
        </w:rPr>
        <w:t>uctor and optoelectronic devices</w:t>
      </w:r>
      <w:r w:rsidR="00524FB0">
        <w:rPr>
          <w:rFonts w:ascii="Arial" w:hAnsi="Arial" w:cs="Arial"/>
          <w:sz w:val="20"/>
        </w:rPr>
        <w:br/>
      </w:r>
      <w:r w:rsidR="00DA403A">
        <w:rPr>
          <w:rFonts w:ascii="Arial" w:hAnsi="Arial" w:cs="Arial"/>
          <w:sz w:val="20"/>
        </w:rPr>
        <w:t xml:space="preserve"> like Zener Diode, P</w:t>
      </w:r>
      <w:r w:rsidR="00524FB0">
        <w:rPr>
          <w:rFonts w:ascii="Arial" w:hAnsi="Arial" w:cs="Arial"/>
          <w:sz w:val="20"/>
        </w:rPr>
        <w:t>hotovoltaic cell, LED, LDR, LCD</w:t>
      </w:r>
      <w:r w:rsidR="00380EDB">
        <w:rPr>
          <w:rFonts w:ascii="Arial" w:hAnsi="Arial" w:cs="Arial"/>
          <w:sz w:val="20"/>
        </w:rPr>
        <w:t xml:space="preserve">. </w:t>
      </w:r>
    </w:p>
    <w:p w14:paraId="496CCC94" w14:textId="77777777" w:rsidR="00BA5770" w:rsidRDefault="00BA5770" w:rsidP="00F664B9">
      <w:pPr>
        <w:ind w:left="180" w:hanging="180"/>
        <w:rPr>
          <w:rFonts w:ascii="Arial" w:hAnsi="Arial" w:cs="Arial"/>
          <w:sz w:val="20"/>
        </w:rPr>
      </w:pPr>
    </w:p>
    <w:p w14:paraId="6DF12A45" w14:textId="77777777" w:rsidR="0035555A" w:rsidRDefault="00524FB0" w:rsidP="00524FB0">
      <w:p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Text </w:t>
      </w:r>
      <w:r w:rsidR="006114FF">
        <w:rPr>
          <w:rFonts w:ascii="Arial" w:hAnsi="Arial" w:cs="Arial"/>
          <w:b/>
          <w:sz w:val="20"/>
        </w:rPr>
        <w:t xml:space="preserve">and Reference </w:t>
      </w:r>
      <w:r w:rsidR="0035555A">
        <w:rPr>
          <w:rFonts w:ascii="Arial" w:hAnsi="Arial" w:cs="Arial"/>
          <w:b/>
          <w:sz w:val="20"/>
        </w:rPr>
        <w:t>Book</w:t>
      </w:r>
      <w:r w:rsidR="00E20DF7">
        <w:rPr>
          <w:rFonts w:ascii="Arial" w:hAnsi="Arial" w:cs="Arial"/>
          <w:b/>
          <w:sz w:val="20"/>
        </w:rPr>
        <w:t>s</w:t>
      </w:r>
      <w:r w:rsidR="0035555A" w:rsidRPr="00531948">
        <w:rPr>
          <w:rFonts w:ascii="Arial" w:hAnsi="Arial" w:cs="Arial"/>
          <w:b/>
          <w:sz w:val="20"/>
        </w:rPr>
        <w:t>:</w:t>
      </w:r>
    </w:p>
    <w:p w14:paraId="57EF9778" w14:textId="77777777" w:rsidR="0035555A" w:rsidRDefault="00E20DF7" w:rsidP="00524FB0">
      <w:pPr>
        <w:rPr>
          <w:rFonts w:ascii="Arial" w:hAnsi="Arial" w:cs="Arial"/>
          <w:sz w:val="20"/>
        </w:rPr>
      </w:pPr>
      <w:r w:rsidRPr="004855A9">
        <w:rPr>
          <w:rFonts w:ascii="Arial" w:hAnsi="Arial" w:cs="Arial"/>
          <w:bCs/>
          <w:sz w:val="20"/>
        </w:rPr>
        <w:t>A</w:t>
      </w:r>
      <w:r>
        <w:rPr>
          <w:rFonts w:ascii="Arial" w:hAnsi="Arial" w:cs="Arial"/>
          <w:b/>
          <w:sz w:val="20"/>
        </w:rPr>
        <w:t xml:space="preserve">. </w:t>
      </w:r>
      <w:r w:rsidR="0035555A" w:rsidRPr="00713481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 </w:t>
      </w:r>
      <w:r w:rsidR="00524FB0">
        <w:rPr>
          <w:rFonts w:ascii="Arial" w:hAnsi="Arial" w:cs="Arial"/>
          <w:sz w:val="20"/>
        </w:rPr>
        <w:t>Basic Electronic Engineering. S.S. Srikant and P.K. Chaturvedi. Springer (2020)</w:t>
      </w:r>
      <w:r w:rsidR="009C1CEA">
        <w:rPr>
          <w:rFonts w:ascii="Arial" w:hAnsi="Arial" w:cs="Arial"/>
          <w:sz w:val="20"/>
        </w:rPr>
        <w:t>.</w:t>
      </w:r>
      <w:r>
        <w:rPr>
          <w:rFonts w:ascii="Arial" w:hAnsi="Arial" w:cs="Arial"/>
          <w:sz w:val="20"/>
        </w:rPr>
        <w:t xml:space="preserve"> </w:t>
      </w:r>
    </w:p>
    <w:p w14:paraId="1D92C0EB" w14:textId="77777777" w:rsidR="0035555A" w:rsidRPr="00524FB0" w:rsidRDefault="0058553F" w:rsidP="0058553F">
      <w:pPr>
        <w:pStyle w:val="ListParagraph"/>
        <w:numPr>
          <w:ilvl w:val="0"/>
          <w:numId w:val="6"/>
        </w:numPr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Semiconductor Electronics </w:t>
      </w:r>
      <w:r w:rsidR="00524FB0" w:rsidRPr="00524FB0">
        <w:rPr>
          <w:rFonts w:ascii="Arial" w:hAnsi="Arial" w:cs="Arial"/>
          <w:sz w:val="20"/>
        </w:rPr>
        <w:t>J.M. Fiore.</w:t>
      </w:r>
      <w:r w:rsidR="004D15FF">
        <w:rPr>
          <w:rFonts w:ascii="Arial" w:hAnsi="Arial" w:cs="Arial"/>
          <w:sz w:val="20"/>
        </w:rPr>
        <w:t xml:space="preserve"> </w:t>
      </w:r>
      <w:r w:rsidR="00A940BB">
        <w:rPr>
          <w:rFonts w:ascii="Arial" w:hAnsi="Arial" w:cs="Arial"/>
          <w:sz w:val="20"/>
        </w:rPr>
        <w:t>(</w:t>
      </w:r>
      <w:r w:rsidR="00524FB0" w:rsidRPr="00524FB0">
        <w:rPr>
          <w:rFonts w:ascii="Arial" w:hAnsi="Arial" w:cs="Arial"/>
          <w:sz w:val="20"/>
        </w:rPr>
        <w:t>2020)</w:t>
      </w:r>
      <w:r w:rsidR="009C1CEA" w:rsidRPr="00524FB0">
        <w:rPr>
          <w:rFonts w:ascii="Arial" w:hAnsi="Arial" w:cs="Arial"/>
          <w:sz w:val="20"/>
        </w:rPr>
        <w:t>.</w:t>
      </w:r>
    </w:p>
    <w:p w14:paraId="21FFC78C" w14:textId="77777777" w:rsidR="00536679" w:rsidRPr="00713481" w:rsidRDefault="00536679" w:rsidP="00BC0098">
      <w:pPr>
        <w:rPr>
          <w:rFonts w:ascii="Arial" w:hAnsi="Arial" w:cs="Arial"/>
          <w:sz w:val="20"/>
        </w:rPr>
      </w:pPr>
    </w:p>
    <w:p w14:paraId="6C9706F8" w14:textId="77777777" w:rsidR="00536679" w:rsidRPr="00BB361F" w:rsidRDefault="00536679" w:rsidP="00536679">
      <w:pPr>
        <w:jc w:val="both"/>
        <w:rPr>
          <w:rFonts w:ascii="Arial" w:hAnsi="Arial" w:cs="Arial"/>
          <w:b/>
        </w:rPr>
      </w:pPr>
      <w:r w:rsidRPr="00BB361F">
        <w:rPr>
          <w:rFonts w:ascii="Arial" w:hAnsi="Arial" w:cs="Arial"/>
          <w:b/>
        </w:rPr>
        <w:t>Course Outline and Schedule</w:t>
      </w:r>
    </w:p>
    <w:p w14:paraId="78F35260" w14:textId="77777777" w:rsidR="002E4079" w:rsidRPr="007D1336" w:rsidRDefault="002E4079" w:rsidP="007D1336">
      <w:pPr>
        <w:ind w:hanging="378"/>
        <w:rPr>
          <w:rFonts w:ascii="Arial" w:hAnsi="Arial" w:cs="Arial"/>
          <w:sz w:val="18"/>
          <w:szCs w:val="18"/>
        </w:rPr>
      </w:pP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18"/>
        <w:gridCol w:w="4590"/>
        <w:gridCol w:w="1597"/>
        <w:gridCol w:w="1679"/>
      </w:tblGrid>
      <w:tr w:rsidR="00E20DF7" w:rsidRPr="00524862" w14:paraId="4EB5C59F" w14:textId="77777777" w:rsidTr="00950E74">
        <w:trPr>
          <w:cantSplit/>
        </w:trPr>
        <w:tc>
          <w:tcPr>
            <w:tcW w:w="918" w:type="dxa"/>
          </w:tcPr>
          <w:p w14:paraId="29AC1780" w14:textId="77777777" w:rsidR="00E20DF7" w:rsidRPr="00524862" w:rsidRDefault="00E20DF7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  <w:u w:val="single"/>
              </w:rPr>
              <w:t>Week</w:t>
            </w:r>
            <w:r w:rsidRPr="00524862">
              <w:rPr>
                <w:rFonts w:ascii="Arial" w:hAnsi="Arial" w:cs="Arial"/>
                <w:b/>
                <w:sz w:val="18"/>
                <w:szCs w:val="18"/>
              </w:rPr>
              <w:t xml:space="preserve"> Mon</w:t>
            </w:r>
          </w:p>
        </w:tc>
        <w:tc>
          <w:tcPr>
            <w:tcW w:w="4590" w:type="dxa"/>
          </w:tcPr>
          <w:p w14:paraId="4A0E4F42" w14:textId="77777777" w:rsidR="00E20DF7" w:rsidRPr="00524862" w:rsidRDefault="00E20DF7" w:rsidP="00524862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524862">
              <w:rPr>
                <w:rFonts w:ascii="Arial" w:hAnsi="Arial" w:cs="Arial"/>
                <w:b/>
                <w:sz w:val="20"/>
              </w:rPr>
              <w:t>Topics</w:t>
            </w:r>
          </w:p>
        </w:tc>
        <w:tc>
          <w:tcPr>
            <w:tcW w:w="1597" w:type="dxa"/>
          </w:tcPr>
          <w:p w14:paraId="220374F0" w14:textId="77777777" w:rsidR="00E20DF7" w:rsidRPr="00524862" w:rsidRDefault="00E20DF7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>Text Book</w:t>
            </w:r>
          </w:p>
          <w:p w14:paraId="79A9EC7B" w14:textId="77777777" w:rsidR="00E20DF7" w:rsidRPr="00524862" w:rsidRDefault="00E20DF7" w:rsidP="00524862">
            <w:pPr>
              <w:spacing w:before="2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679" w:type="dxa"/>
          </w:tcPr>
          <w:p w14:paraId="06E22DF6" w14:textId="77777777" w:rsidR="00817B0F" w:rsidRDefault="00817B0F" w:rsidP="005248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Tests</w:t>
            </w:r>
          </w:p>
          <w:p w14:paraId="2E09F2D6" w14:textId="77777777" w:rsidR="00817B0F" w:rsidRPr="00524862" w:rsidRDefault="00E20DF7" w:rsidP="001551B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24862">
              <w:rPr>
                <w:rFonts w:ascii="Arial" w:hAnsi="Arial" w:cs="Arial"/>
                <w:b/>
                <w:sz w:val="18"/>
                <w:szCs w:val="18"/>
              </w:rPr>
              <w:t>Assignments</w:t>
            </w:r>
          </w:p>
        </w:tc>
      </w:tr>
      <w:tr w:rsidR="00C260C3" w:rsidRPr="00524862" w14:paraId="1F3BACE1" w14:textId="77777777" w:rsidTr="00950E74">
        <w:trPr>
          <w:cantSplit/>
        </w:trPr>
        <w:tc>
          <w:tcPr>
            <w:tcW w:w="918" w:type="dxa"/>
          </w:tcPr>
          <w:p w14:paraId="2E6B4259" w14:textId="77777777" w:rsidR="00F10247" w:rsidRDefault="00F10247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1</w:t>
            </w:r>
          </w:p>
          <w:p w14:paraId="63DD2526" w14:textId="77777777" w:rsidR="00C260C3" w:rsidRDefault="00E31936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</w:t>
            </w:r>
            <w:r w:rsidR="00F10247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Sep</w:t>
            </w:r>
          </w:p>
        </w:tc>
        <w:tc>
          <w:tcPr>
            <w:tcW w:w="4590" w:type="dxa"/>
          </w:tcPr>
          <w:p w14:paraId="35E71452" w14:textId="77777777" w:rsidR="00C260C3" w:rsidRPr="00524862" w:rsidRDefault="000B1C90" w:rsidP="00E31CB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Scientific and Engineering notation. </w:t>
            </w:r>
            <w:r w:rsidR="00E31CB8">
              <w:rPr>
                <w:rFonts w:ascii="Arial" w:hAnsi="Arial" w:cs="Arial"/>
                <w:sz w:val="20"/>
              </w:rPr>
              <w:t>Prefixes. Examples of physical quantities. Physical constants.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6114FF">
              <w:rPr>
                <w:rFonts w:ascii="Arial" w:hAnsi="Arial" w:cs="Arial"/>
                <w:sz w:val="20"/>
              </w:rPr>
              <w:t xml:space="preserve">Domain of Electronics. </w:t>
            </w:r>
          </w:p>
        </w:tc>
        <w:tc>
          <w:tcPr>
            <w:tcW w:w="1597" w:type="dxa"/>
            <w:vAlign w:val="bottom"/>
          </w:tcPr>
          <w:p w14:paraId="7D036EBE" w14:textId="77777777" w:rsidR="001551B5" w:rsidRDefault="001551B5" w:rsidP="001551B5">
            <w:pPr>
              <w:jc w:val="center"/>
              <w:rPr>
                <w:rFonts w:ascii="Arial" w:hAnsi="Arial" w:cs="Arial"/>
                <w:sz w:val="20"/>
              </w:rPr>
            </w:pPr>
          </w:p>
          <w:p w14:paraId="07BC70E1" w14:textId="77777777" w:rsidR="00C260C3" w:rsidRPr="00524862" w:rsidRDefault="004534EF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="00281662">
              <w:rPr>
                <w:rFonts w:ascii="Arial" w:hAnsi="Arial" w:cs="Arial"/>
                <w:sz w:val="20"/>
              </w:rPr>
              <w:br/>
            </w:r>
          </w:p>
        </w:tc>
        <w:tc>
          <w:tcPr>
            <w:tcW w:w="1679" w:type="dxa"/>
          </w:tcPr>
          <w:p w14:paraId="634312F8" w14:textId="77777777" w:rsidR="00C260C3" w:rsidRPr="00524862" w:rsidRDefault="00C260C3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0C3" w:rsidRPr="00524862" w14:paraId="21698C68" w14:textId="77777777" w:rsidTr="00950E74">
        <w:trPr>
          <w:cantSplit/>
        </w:trPr>
        <w:tc>
          <w:tcPr>
            <w:tcW w:w="918" w:type="dxa"/>
          </w:tcPr>
          <w:p w14:paraId="4F640615" w14:textId="77777777" w:rsidR="00F10247" w:rsidRDefault="00F10247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2</w:t>
            </w:r>
          </w:p>
          <w:p w14:paraId="4B4A455F" w14:textId="77777777" w:rsidR="00C260C3" w:rsidRDefault="00F10247" w:rsidP="00E3193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18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Sep</w:t>
            </w:r>
          </w:p>
        </w:tc>
        <w:tc>
          <w:tcPr>
            <w:tcW w:w="4590" w:type="dxa"/>
          </w:tcPr>
          <w:p w14:paraId="7B541D02" w14:textId="77777777" w:rsidR="00C260C3" w:rsidRPr="00524862" w:rsidRDefault="00C45EF4" w:rsidP="00C45EF4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Atomic Structure and Energy levels. Energy band Structures. Forbidden Energy Gaps. Insulators, conductors and semiconductors.</w:t>
            </w:r>
          </w:p>
        </w:tc>
        <w:tc>
          <w:tcPr>
            <w:tcW w:w="1597" w:type="dxa"/>
            <w:vAlign w:val="bottom"/>
          </w:tcPr>
          <w:p w14:paraId="64E9CB36" w14:textId="77777777" w:rsidR="00C260C3" w:rsidRPr="00460C1B" w:rsidRDefault="00E42C65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7825CFA0" w14:textId="77777777" w:rsidR="00C260C3" w:rsidRPr="00524862" w:rsidRDefault="00C260C3" w:rsidP="001551B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5D9B1460" w14:textId="77777777" w:rsidR="00C260C3" w:rsidRPr="00524862" w:rsidRDefault="00C260C3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0C3" w:rsidRPr="00524862" w14:paraId="0E63552B" w14:textId="77777777" w:rsidTr="00950E74">
        <w:trPr>
          <w:cantSplit/>
        </w:trPr>
        <w:tc>
          <w:tcPr>
            <w:tcW w:w="918" w:type="dxa"/>
          </w:tcPr>
          <w:p w14:paraId="693C29FA" w14:textId="77777777" w:rsidR="00C260C3" w:rsidRDefault="00C260C3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3</w:t>
            </w:r>
          </w:p>
          <w:p w14:paraId="44233E80" w14:textId="77777777" w:rsidR="00C260C3" w:rsidRDefault="00C260C3" w:rsidP="00E3193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25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Sep</w:t>
            </w:r>
          </w:p>
        </w:tc>
        <w:tc>
          <w:tcPr>
            <w:tcW w:w="4590" w:type="dxa"/>
          </w:tcPr>
          <w:p w14:paraId="172196CF" w14:textId="77777777" w:rsidR="00C260C3" w:rsidRPr="00524862" w:rsidRDefault="00E42C65" w:rsidP="0073220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Intrinsic Semiconductors. </w:t>
            </w:r>
            <w:r w:rsidR="001D28F8">
              <w:rPr>
                <w:rFonts w:ascii="Arial" w:hAnsi="Arial" w:cs="Arial"/>
                <w:sz w:val="20"/>
              </w:rPr>
              <w:t xml:space="preserve">Carrier Concentration. Doping. </w:t>
            </w:r>
            <w:r>
              <w:rPr>
                <w:rFonts w:ascii="Arial" w:hAnsi="Arial" w:cs="Arial"/>
                <w:sz w:val="20"/>
              </w:rPr>
              <w:t>Extrinsic semiconductors.</w:t>
            </w:r>
            <w:r w:rsidR="00C260C3">
              <w:rPr>
                <w:rFonts w:ascii="Arial" w:hAnsi="Arial" w:cs="Arial"/>
                <w:sz w:val="20"/>
              </w:rPr>
              <w:t xml:space="preserve"> </w:t>
            </w:r>
            <w:r w:rsidR="00732208">
              <w:rPr>
                <w:rFonts w:ascii="Arial" w:hAnsi="Arial" w:cs="Arial"/>
                <w:sz w:val="20"/>
              </w:rPr>
              <w:t xml:space="preserve">N and P type semiconductors. </w:t>
            </w:r>
            <w:r w:rsidR="00C260C3" w:rsidRPr="00524862">
              <w:rPr>
                <w:rFonts w:ascii="Arial" w:hAnsi="Arial" w:cs="Arial"/>
                <w:sz w:val="20"/>
              </w:rPr>
              <w:t xml:space="preserve">   </w:t>
            </w:r>
          </w:p>
        </w:tc>
        <w:tc>
          <w:tcPr>
            <w:tcW w:w="1597" w:type="dxa"/>
            <w:vAlign w:val="bottom"/>
          </w:tcPr>
          <w:p w14:paraId="7EA342A9" w14:textId="77777777" w:rsidR="00C260C3" w:rsidRPr="00460C1B" w:rsidRDefault="001D28F8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584147D4" w14:textId="77777777" w:rsidR="00C260C3" w:rsidRPr="00524862" w:rsidRDefault="00C260C3" w:rsidP="001551B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5B6D625C" w14:textId="77777777" w:rsidR="00C260C3" w:rsidRPr="00524862" w:rsidRDefault="001551B5" w:rsidP="001D28F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Assign 1 </w:t>
            </w:r>
          </w:p>
        </w:tc>
      </w:tr>
      <w:tr w:rsidR="00C260C3" w:rsidRPr="00524862" w14:paraId="4BF4E50F" w14:textId="77777777" w:rsidTr="00950E74">
        <w:trPr>
          <w:cantSplit/>
        </w:trPr>
        <w:tc>
          <w:tcPr>
            <w:tcW w:w="918" w:type="dxa"/>
          </w:tcPr>
          <w:p w14:paraId="13C6FBC2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4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02</w:t>
            </w:r>
            <w:r>
              <w:rPr>
                <w:rFonts w:ascii="Arial" w:hAnsi="Arial" w:cs="Arial"/>
                <w:b/>
                <w:sz w:val="18"/>
                <w:szCs w:val="18"/>
              </w:rPr>
              <w:t>-Oct</w:t>
            </w:r>
          </w:p>
        </w:tc>
        <w:tc>
          <w:tcPr>
            <w:tcW w:w="4590" w:type="dxa"/>
          </w:tcPr>
          <w:p w14:paraId="53B5109A" w14:textId="77777777" w:rsidR="00C260C3" w:rsidRPr="006136BD" w:rsidRDefault="002A5223" w:rsidP="00B33429">
            <w:pPr>
              <w:rPr>
                <w:rFonts w:ascii="Arial" w:hAnsi="Arial" w:cs="Arial"/>
                <w:sz w:val="20"/>
                <w:highlight w:val="yellow"/>
              </w:rPr>
            </w:pPr>
            <w:r>
              <w:rPr>
                <w:rFonts w:ascii="Arial" w:hAnsi="Arial" w:cs="Arial"/>
                <w:sz w:val="20"/>
              </w:rPr>
              <w:t>Drift and Diffusion Currents</w:t>
            </w:r>
            <w:r w:rsidR="00732208">
              <w:rPr>
                <w:rFonts w:ascii="Arial" w:hAnsi="Arial" w:cs="Arial"/>
                <w:sz w:val="20"/>
              </w:rPr>
              <w:t xml:space="preserve">. </w:t>
            </w:r>
            <w:r w:rsidR="00215908">
              <w:rPr>
                <w:rFonts w:ascii="Arial" w:hAnsi="Arial" w:cs="Arial"/>
                <w:sz w:val="20"/>
              </w:rPr>
              <w:t>Comparison of Properties.</w:t>
            </w:r>
            <w:r w:rsidR="00C260C3" w:rsidRPr="008C2F80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597" w:type="dxa"/>
            <w:vAlign w:val="bottom"/>
          </w:tcPr>
          <w:p w14:paraId="644AB697" w14:textId="77777777" w:rsidR="00C260C3" w:rsidRPr="00460C1B" w:rsidRDefault="002A5223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214BA61C" w14:textId="77777777" w:rsidR="00C260C3" w:rsidRPr="00524862" w:rsidRDefault="00C260C3" w:rsidP="001551B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6E303F2F" w14:textId="77777777" w:rsidR="00C260C3" w:rsidRPr="00524862" w:rsidRDefault="001551B5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1</w:t>
            </w:r>
          </w:p>
        </w:tc>
      </w:tr>
      <w:tr w:rsidR="00C260C3" w:rsidRPr="00524862" w14:paraId="1FD3DCE5" w14:textId="77777777" w:rsidTr="00950E74">
        <w:trPr>
          <w:cantSplit/>
        </w:trPr>
        <w:tc>
          <w:tcPr>
            <w:tcW w:w="918" w:type="dxa"/>
          </w:tcPr>
          <w:p w14:paraId="0D045B60" w14:textId="77777777" w:rsidR="00C260C3" w:rsidRDefault="00C260C3" w:rsidP="00195CF1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5</w:t>
            </w:r>
          </w:p>
          <w:p w14:paraId="7B322D11" w14:textId="77777777" w:rsidR="00C260C3" w:rsidRDefault="00E87748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9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Oct</w:t>
            </w:r>
          </w:p>
        </w:tc>
        <w:tc>
          <w:tcPr>
            <w:tcW w:w="4590" w:type="dxa"/>
          </w:tcPr>
          <w:p w14:paraId="4EF7D20C" w14:textId="77777777" w:rsidR="00C260C3" w:rsidRPr="00963041" w:rsidRDefault="00186A02" w:rsidP="00186A0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p-</w:t>
            </w:r>
            <w:r w:rsidR="00732208">
              <w:rPr>
                <w:rFonts w:ascii="Arial" w:hAnsi="Arial" w:cs="Arial"/>
                <w:sz w:val="20"/>
              </w:rPr>
              <w:t xml:space="preserve">n junction diode. </w:t>
            </w:r>
            <w:r>
              <w:rPr>
                <w:rFonts w:ascii="Arial" w:hAnsi="Arial" w:cs="Arial"/>
                <w:sz w:val="20"/>
              </w:rPr>
              <w:t xml:space="preserve">Formation of depletion region. Forward biasing and majority current. Reverse biasing and leakage current. </w:t>
            </w:r>
            <w:r w:rsidR="00C260C3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597" w:type="dxa"/>
            <w:vAlign w:val="bottom"/>
          </w:tcPr>
          <w:p w14:paraId="1441ED5B" w14:textId="77777777" w:rsidR="00C260C3" w:rsidRPr="00460C1B" w:rsidRDefault="009302BC" w:rsidP="006114F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="006114FF">
              <w:rPr>
                <w:rFonts w:ascii="Arial" w:hAnsi="Arial" w:cs="Arial"/>
                <w:sz w:val="20"/>
              </w:rPr>
              <w:t>A</w:t>
            </w:r>
          </w:p>
          <w:p w14:paraId="403B6B1D" w14:textId="77777777" w:rsidR="00C260C3" w:rsidRPr="00524862" w:rsidRDefault="00C260C3" w:rsidP="001551B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42891412" w14:textId="77777777" w:rsidR="00C260C3" w:rsidRPr="00524862" w:rsidRDefault="00C260C3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0C3" w:rsidRPr="00524862" w14:paraId="5F1ECBA5" w14:textId="77777777" w:rsidTr="00950E74">
        <w:trPr>
          <w:cantSplit/>
          <w:trHeight w:val="746"/>
        </w:trPr>
        <w:tc>
          <w:tcPr>
            <w:tcW w:w="918" w:type="dxa"/>
          </w:tcPr>
          <w:p w14:paraId="1DCDF551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195CF1">
              <w:rPr>
                <w:rFonts w:ascii="Arial" w:hAnsi="Arial" w:cs="Arial"/>
                <w:b/>
                <w:sz w:val="18"/>
                <w:szCs w:val="18"/>
                <w:u w:val="single"/>
              </w:rPr>
              <w:t>6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16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Oct</w:t>
            </w:r>
          </w:p>
        </w:tc>
        <w:tc>
          <w:tcPr>
            <w:tcW w:w="4590" w:type="dxa"/>
          </w:tcPr>
          <w:p w14:paraId="0148D9C7" w14:textId="77777777" w:rsidR="00C260C3" w:rsidRPr="001037AA" w:rsidRDefault="00215908" w:rsidP="003868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Breakdown mechanisms.</w:t>
            </w:r>
            <w:r w:rsidR="00C260C3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Avalanche breakdown and </w:t>
            </w:r>
            <w:r w:rsidR="0038682E">
              <w:rPr>
                <w:rFonts w:ascii="Arial" w:hAnsi="Arial" w:cs="Arial"/>
                <w:sz w:val="20"/>
              </w:rPr>
              <w:t>Z</w:t>
            </w:r>
            <w:r>
              <w:rPr>
                <w:rFonts w:ascii="Arial" w:hAnsi="Arial" w:cs="Arial"/>
                <w:sz w:val="20"/>
              </w:rPr>
              <w:t xml:space="preserve">ener Breakdown. </w:t>
            </w:r>
          </w:p>
        </w:tc>
        <w:tc>
          <w:tcPr>
            <w:tcW w:w="1597" w:type="dxa"/>
            <w:vAlign w:val="bottom"/>
          </w:tcPr>
          <w:p w14:paraId="62D7675B" w14:textId="77777777" w:rsidR="00C260C3" w:rsidRPr="00524862" w:rsidRDefault="006114FF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="009302BC">
              <w:rPr>
                <w:rFonts w:ascii="Arial" w:hAnsi="Arial" w:cs="Arial"/>
                <w:sz w:val="20"/>
              </w:rPr>
              <w:br/>
            </w:r>
          </w:p>
        </w:tc>
        <w:tc>
          <w:tcPr>
            <w:tcW w:w="1679" w:type="dxa"/>
          </w:tcPr>
          <w:p w14:paraId="7CA4F382" w14:textId="77777777" w:rsidR="00C260C3" w:rsidRPr="00524862" w:rsidRDefault="001551B5" w:rsidP="00E911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Midterm 1</w:t>
            </w:r>
          </w:p>
        </w:tc>
      </w:tr>
      <w:tr w:rsidR="00C260C3" w:rsidRPr="00524862" w14:paraId="0473F890" w14:textId="77777777" w:rsidTr="00950E74">
        <w:trPr>
          <w:cantSplit/>
        </w:trPr>
        <w:tc>
          <w:tcPr>
            <w:tcW w:w="918" w:type="dxa"/>
          </w:tcPr>
          <w:p w14:paraId="3B7757E0" w14:textId="77777777" w:rsidR="00C260C3" w:rsidRDefault="00C260C3" w:rsidP="00E1166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7</w:t>
            </w:r>
          </w:p>
          <w:p w14:paraId="6C730B88" w14:textId="77777777" w:rsidR="00C260C3" w:rsidRDefault="00E31936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</w:t>
            </w:r>
            <w:r w:rsidR="00C260C3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Oct</w:t>
            </w:r>
          </w:p>
        </w:tc>
        <w:tc>
          <w:tcPr>
            <w:tcW w:w="4590" w:type="dxa"/>
          </w:tcPr>
          <w:p w14:paraId="148E5479" w14:textId="77777777" w:rsidR="00C260C3" w:rsidRPr="00196A0C" w:rsidRDefault="0038682E" w:rsidP="0038682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Zener Diode as Voltage Regulator.</w:t>
            </w:r>
            <w:r w:rsidR="00C260C3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597" w:type="dxa"/>
            <w:vAlign w:val="bottom"/>
          </w:tcPr>
          <w:p w14:paraId="334B675F" w14:textId="77777777" w:rsidR="001551B5" w:rsidRDefault="001551B5" w:rsidP="001551B5">
            <w:pPr>
              <w:jc w:val="center"/>
              <w:rPr>
                <w:rFonts w:ascii="Arial" w:hAnsi="Arial" w:cs="Arial"/>
                <w:sz w:val="20"/>
              </w:rPr>
            </w:pPr>
          </w:p>
          <w:p w14:paraId="6EC970F0" w14:textId="77777777" w:rsidR="00C260C3" w:rsidRPr="00524862" w:rsidRDefault="006114FF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  <w:r w:rsidR="009302BC">
              <w:rPr>
                <w:rFonts w:ascii="Arial" w:hAnsi="Arial" w:cs="Arial"/>
                <w:sz w:val="20"/>
              </w:rPr>
              <w:br/>
            </w:r>
          </w:p>
        </w:tc>
        <w:tc>
          <w:tcPr>
            <w:tcW w:w="1679" w:type="dxa"/>
          </w:tcPr>
          <w:p w14:paraId="40FEA7B1" w14:textId="0288A286" w:rsidR="00C260C3" w:rsidRPr="00524862" w:rsidRDefault="00E56DB2" w:rsidP="004D15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Midterm</w:t>
            </w:r>
          </w:p>
        </w:tc>
      </w:tr>
      <w:tr w:rsidR="00C260C3" w:rsidRPr="00524862" w14:paraId="251B88A9" w14:textId="77777777" w:rsidTr="00950E74">
        <w:trPr>
          <w:cantSplit/>
        </w:trPr>
        <w:tc>
          <w:tcPr>
            <w:tcW w:w="918" w:type="dxa"/>
          </w:tcPr>
          <w:p w14:paraId="701355D2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8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30</w:t>
            </w:r>
            <w:r w:rsidR="00D75192"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Oct</w:t>
            </w:r>
          </w:p>
        </w:tc>
        <w:tc>
          <w:tcPr>
            <w:tcW w:w="4590" w:type="dxa"/>
          </w:tcPr>
          <w:p w14:paraId="30D04B42" w14:textId="77777777" w:rsidR="00C260C3" w:rsidRPr="00963041" w:rsidRDefault="008B2F97" w:rsidP="00C260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Half wave and Full Wave Rectifier. </w:t>
            </w:r>
            <w:r w:rsidR="00C260C3">
              <w:rPr>
                <w:rFonts w:ascii="Arial" w:hAnsi="Arial" w:cs="Arial"/>
                <w:sz w:val="20"/>
              </w:rPr>
              <w:t xml:space="preserve">  </w:t>
            </w:r>
          </w:p>
        </w:tc>
        <w:tc>
          <w:tcPr>
            <w:tcW w:w="1597" w:type="dxa"/>
            <w:vAlign w:val="bottom"/>
          </w:tcPr>
          <w:p w14:paraId="41E3E118" w14:textId="77777777" w:rsidR="00C260C3" w:rsidRPr="00460C1B" w:rsidRDefault="008B2F97" w:rsidP="001551B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5E3F1F72" w14:textId="77777777" w:rsidR="00C260C3" w:rsidRPr="00524862" w:rsidRDefault="00C260C3" w:rsidP="001551B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36A64E6D" w14:textId="6A6D6986" w:rsidR="00C260C3" w:rsidRPr="00524862" w:rsidRDefault="00C260C3" w:rsidP="004D15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0C3" w:rsidRPr="00524862" w14:paraId="679A56D3" w14:textId="77777777" w:rsidTr="00950E74">
        <w:trPr>
          <w:cantSplit/>
        </w:trPr>
        <w:tc>
          <w:tcPr>
            <w:tcW w:w="918" w:type="dxa"/>
          </w:tcPr>
          <w:p w14:paraId="2C5685CD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lastRenderedPageBreak/>
              <w:t>Wk-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9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06</w:t>
            </w:r>
            <w:r>
              <w:rPr>
                <w:rFonts w:ascii="Arial" w:hAnsi="Arial" w:cs="Arial"/>
                <w:b/>
                <w:sz w:val="18"/>
                <w:szCs w:val="18"/>
              </w:rPr>
              <w:t>-Nov</w:t>
            </w:r>
          </w:p>
        </w:tc>
        <w:tc>
          <w:tcPr>
            <w:tcW w:w="4590" w:type="dxa"/>
          </w:tcPr>
          <w:p w14:paraId="0E57CB1D" w14:textId="77777777" w:rsidR="00C260C3" w:rsidRPr="00524862" w:rsidRDefault="008B2F97" w:rsidP="006114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Intro to B</w:t>
            </w:r>
            <w:r w:rsidR="006114FF">
              <w:rPr>
                <w:rFonts w:ascii="Arial" w:hAnsi="Arial" w:cs="Arial"/>
                <w:sz w:val="20"/>
              </w:rPr>
              <w:t xml:space="preserve">ipolar Junction Transistor (BJT) </w:t>
            </w:r>
            <w:r>
              <w:rPr>
                <w:rFonts w:ascii="Arial" w:hAnsi="Arial" w:cs="Arial"/>
                <w:sz w:val="20"/>
              </w:rPr>
              <w:t xml:space="preserve">and its construction. Transistor Biasing. </w:t>
            </w:r>
            <w:r w:rsidR="008F2510">
              <w:rPr>
                <w:rFonts w:ascii="Arial" w:hAnsi="Arial" w:cs="Arial"/>
                <w:sz w:val="20"/>
              </w:rPr>
              <w:t xml:space="preserve">Working of npn and pnp transistor. </w:t>
            </w:r>
          </w:p>
        </w:tc>
        <w:tc>
          <w:tcPr>
            <w:tcW w:w="1597" w:type="dxa"/>
            <w:vAlign w:val="center"/>
          </w:tcPr>
          <w:p w14:paraId="5917CF81" w14:textId="77777777" w:rsidR="00C260C3" w:rsidRPr="00460C1B" w:rsidRDefault="008B2F97" w:rsidP="0094331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01807C02" w14:textId="77777777" w:rsidR="00C260C3" w:rsidRPr="00524862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3921FAAB" w14:textId="55087482" w:rsidR="00C260C3" w:rsidRPr="00524862" w:rsidRDefault="00C17AEA" w:rsidP="004D15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2</w:t>
            </w:r>
          </w:p>
        </w:tc>
      </w:tr>
      <w:tr w:rsidR="00C260C3" w:rsidRPr="00524862" w14:paraId="2249265A" w14:textId="77777777" w:rsidTr="00950E74">
        <w:trPr>
          <w:cantSplit/>
        </w:trPr>
        <w:tc>
          <w:tcPr>
            <w:tcW w:w="918" w:type="dxa"/>
          </w:tcPr>
          <w:p w14:paraId="2701C6C1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10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13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Nov</w:t>
            </w:r>
          </w:p>
        </w:tc>
        <w:tc>
          <w:tcPr>
            <w:tcW w:w="4590" w:type="dxa"/>
          </w:tcPr>
          <w:p w14:paraId="0A329563" w14:textId="77777777" w:rsidR="00C260C3" w:rsidRPr="00963041" w:rsidRDefault="008F2510" w:rsidP="006114F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Field Effect Transistors (FET)</w:t>
            </w:r>
            <w:r w:rsidR="006114FF">
              <w:rPr>
                <w:rFonts w:ascii="Arial" w:hAnsi="Arial" w:cs="Arial"/>
                <w:sz w:val="20"/>
              </w:rPr>
              <w:t xml:space="preserve">. </w:t>
            </w:r>
            <w:r>
              <w:rPr>
                <w:rFonts w:ascii="Arial" w:hAnsi="Arial" w:cs="Arial"/>
                <w:sz w:val="20"/>
              </w:rPr>
              <w:t xml:space="preserve">FET Biasing and Operation. </w:t>
            </w:r>
          </w:p>
        </w:tc>
        <w:tc>
          <w:tcPr>
            <w:tcW w:w="1597" w:type="dxa"/>
            <w:vAlign w:val="center"/>
          </w:tcPr>
          <w:p w14:paraId="51999E14" w14:textId="77777777" w:rsidR="00C260C3" w:rsidRPr="00460C1B" w:rsidRDefault="009302BC" w:rsidP="0094331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0D523811" w14:textId="77777777" w:rsidR="00C260C3" w:rsidRPr="00524862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263D8CA4" w14:textId="406A79BE" w:rsidR="00C260C3" w:rsidRPr="00524862" w:rsidRDefault="00C260C3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260C3" w:rsidRPr="00524862" w14:paraId="6E13EF8A" w14:textId="77777777" w:rsidTr="00950E74">
        <w:trPr>
          <w:cantSplit/>
        </w:trPr>
        <w:tc>
          <w:tcPr>
            <w:tcW w:w="918" w:type="dxa"/>
          </w:tcPr>
          <w:p w14:paraId="6B511C11" w14:textId="77777777" w:rsidR="00C260C3" w:rsidRDefault="00C260C3" w:rsidP="00E1166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1</w:t>
            </w:r>
          </w:p>
          <w:p w14:paraId="21AE9C0F" w14:textId="77777777" w:rsidR="00C260C3" w:rsidRDefault="00E31936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</w:t>
            </w:r>
            <w:r w:rsidR="00C260C3">
              <w:rPr>
                <w:rFonts w:ascii="Arial" w:hAnsi="Arial" w:cs="Arial"/>
                <w:b/>
                <w:sz w:val="18"/>
                <w:szCs w:val="18"/>
              </w:rPr>
              <w:t>-</w:t>
            </w:r>
            <w:r>
              <w:rPr>
                <w:rFonts w:ascii="Arial" w:hAnsi="Arial" w:cs="Arial"/>
                <w:b/>
                <w:sz w:val="18"/>
                <w:szCs w:val="18"/>
              </w:rPr>
              <w:t>Nov</w:t>
            </w:r>
          </w:p>
        </w:tc>
        <w:tc>
          <w:tcPr>
            <w:tcW w:w="4590" w:type="dxa"/>
          </w:tcPr>
          <w:p w14:paraId="42A5A3DF" w14:textId="77777777" w:rsidR="00C260C3" w:rsidRPr="00524862" w:rsidRDefault="008F2510" w:rsidP="00C260C3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Comparison between JFET and BJT. MOSFET. </w:t>
            </w:r>
            <w:r w:rsidR="0028666B">
              <w:rPr>
                <w:rFonts w:ascii="Arial" w:hAnsi="Arial" w:cs="Arial"/>
                <w:sz w:val="20"/>
              </w:rPr>
              <w:t xml:space="preserve">Depletion and type and Enhancement Type MOSFET. </w:t>
            </w:r>
          </w:p>
        </w:tc>
        <w:tc>
          <w:tcPr>
            <w:tcW w:w="1597" w:type="dxa"/>
            <w:vAlign w:val="center"/>
          </w:tcPr>
          <w:p w14:paraId="678C733B" w14:textId="77777777" w:rsidR="00C260C3" w:rsidRPr="00460C1B" w:rsidRDefault="009302BC" w:rsidP="0094331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="0094331D">
              <w:rPr>
                <w:rFonts w:ascii="Arial" w:hAnsi="Arial" w:cs="Arial"/>
                <w:sz w:val="20"/>
              </w:rPr>
              <w:t>A</w:t>
            </w:r>
          </w:p>
          <w:p w14:paraId="122D9ABE" w14:textId="77777777" w:rsidR="00C260C3" w:rsidRPr="00524862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7A962B9C" w14:textId="63156F1B" w:rsidR="00C260C3" w:rsidRPr="00524862" w:rsidRDefault="00C17AEA" w:rsidP="00872F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 3</w:t>
            </w:r>
          </w:p>
        </w:tc>
      </w:tr>
      <w:tr w:rsidR="00C260C3" w:rsidRPr="00524862" w14:paraId="35AC0C9B" w14:textId="77777777" w:rsidTr="00950E74">
        <w:trPr>
          <w:cantSplit/>
        </w:trPr>
        <w:tc>
          <w:tcPr>
            <w:tcW w:w="918" w:type="dxa"/>
          </w:tcPr>
          <w:p w14:paraId="0DD96251" w14:textId="77777777" w:rsidR="00C260C3" w:rsidRDefault="00C260C3" w:rsidP="00E1166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2</w:t>
            </w:r>
          </w:p>
          <w:p w14:paraId="679D8787" w14:textId="77777777" w:rsidR="00C260C3" w:rsidRDefault="00C260C3" w:rsidP="00E3193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2D377C">
              <w:rPr>
                <w:rFonts w:ascii="Arial" w:hAnsi="Arial" w:cs="Arial"/>
                <w:b/>
                <w:sz w:val="18"/>
                <w:szCs w:val="18"/>
              </w:rPr>
              <w:t>2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7</w:t>
            </w:r>
            <w:r>
              <w:rPr>
                <w:rFonts w:ascii="Arial" w:hAnsi="Arial" w:cs="Arial"/>
                <w:b/>
                <w:sz w:val="18"/>
                <w:szCs w:val="18"/>
              </w:rPr>
              <w:t>-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Nov</w:t>
            </w:r>
          </w:p>
        </w:tc>
        <w:tc>
          <w:tcPr>
            <w:tcW w:w="4590" w:type="dxa"/>
          </w:tcPr>
          <w:p w14:paraId="21653889" w14:textId="77777777" w:rsidR="00C260C3" w:rsidRPr="00524862" w:rsidRDefault="0028666B" w:rsidP="0028666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Optoelectronic Devices. Light Emitting Diodes. Photo voltaic cell (Solar Cell). Photodiode Detector. </w:t>
            </w:r>
          </w:p>
        </w:tc>
        <w:tc>
          <w:tcPr>
            <w:tcW w:w="1597" w:type="dxa"/>
            <w:vAlign w:val="center"/>
          </w:tcPr>
          <w:p w14:paraId="4336A83A" w14:textId="77777777" w:rsidR="00C260C3" w:rsidRPr="00460C1B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22E08559" w14:textId="77777777" w:rsidR="00C260C3" w:rsidRPr="00524862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1A687DBA" w14:textId="3DB5D41D" w:rsidR="00C260C3" w:rsidRPr="00524862" w:rsidRDefault="000E6B6E" w:rsidP="004D15F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</w:t>
            </w:r>
            <w:r w:rsidRPr="00524862">
              <w:rPr>
                <w:rFonts w:ascii="Arial" w:hAnsi="Arial" w:cs="Arial"/>
                <w:sz w:val="18"/>
                <w:szCs w:val="18"/>
              </w:rPr>
              <w:t>term 2</w:t>
            </w:r>
          </w:p>
        </w:tc>
      </w:tr>
      <w:tr w:rsidR="00C260C3" w:rsidRPr="00524862" w14:paraId="15A8269A" w14:textId="77777777" w:rsidTr="00950E74">
        <w:trPr>
          <w:cantSplit/>
        </w:trPr>
        <w:tc>
          <w:tcPr>
            <w:tcW w:w="918" w:type="dxa"/>
          </w:tcPr>
          <w:p w14:paraId="246C6D74" w14:textId="77777777" w:rsidR="00C260C3" w:rsidRDefault="00C260C3" w:rsidP="00E11663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  <w:r w:rsidR="00E11663">
              <w:rPr>
                <w:rFonts w:ascii="Arial" w:hAnsi="Arial" w:cs="Arial"/>
                <w:b/>
                <w:sz w:val="18"/>
                <w:szCs w:val="18"/>
                <w:u w:val="single"/>
              </w:rPr>
              <w:t>3</w:t>
            </w:r>
          </w:p>
          <w:p w14:paraId="6EAFB821" w14:textId="77777777" w:rsidR="00C260C3" w:rsidRDefault="00536017" w:rsidP="002D377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04</w:t>
            </w:r>
            <w:r w:rsidR="00C260C3">
              <w:rPr>
                <w:rFonts w:ascii="Arial" w:hAnsi="Arial" w:cs="Arial"/>
                <w:b/>
                <w:sz w:val="18"/>
                <w:szCs w:val="18"/>
              </w:rPr>
              <w:t>-De</w:t>
            </w:r>
            <w:r w:rsidR="00E31936">
              <w:rPr>
                <w:rFonts w:ascii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4590" w:type="dxa"/>
          </w:tcPr>
          <w:p w14:paraId="6637C4A5" w14:textId="0F0AD520" w:rsidR="00C260C3" w:rsidRPr="00524862" w:rsidRDefault="006114FF" w:rsidP="001572E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Opto-</w:t>
            </w:r>
            <w:r w:rsidR="001572E6">
              <w:rPr>
                <w:rFonts w:ascii="Arial" w:hAnsi="Arial" w:cs="Arial"/>
                <w:sz w:val="20"/>
              </w:rPr>
              <w:t xml:space="preserve">coupler. Light Dependent Resistor. </w:t>
            </w:r>
          </w:p>
        </w:tc>
        <w:tc>
          <w:tcPr>
            <w:tcW w:w="1597" w:type="dxa"/>
            <w:vAlign w:val="center"/>
          </w:tcPr>
          <w:p w14:paraId="047FD51F" w14:textId="77777777" w:rsidR="00C260C3" w:rsidRPr="00460C1B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371FBE4F" w14:textId="77777777" w:rsidR="00C260C3" w:rsidRPr="00524862" w:rsidRDefault="00C260C3" w:rsidP="0094331D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57D4B171" w14:textId="77777777" w:rsidR="00C260C3" w:rsidRPr="00524862" w:rsidRDefault="00C260C3" w:rsidP="00C260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4DBD" w:rsidRPr="00524862" w14:paraId="218DCDF5" w14:textId="77777777" w:rsidTr="00950E74">
        <w:trPr>
          <w:cantSplit/>
        </w:trPr>
        <w:tc>
          <w:tcPr>
            <w:tcW w:w="918" w:type="dxa"/>
          </w:tcPr>
          <w:p w14:paraId="6EDDA0A8" w14:textId="77777777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Wk-14</w:t>
            </w:r>
          </w:p>
          <w:p w14:paraId="47694E82" w14:textId="77777777" w:rsidR="00F54DBD" w:rsidRPr="00E31936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11-Dec</w:t>
            </w:r>
          </w:p>
        </w:tc>
        <w:tc>
          <w:tcPr>
            <w:tcW w:w="4590" w:type="dxa"/>
          </w:tcPr>
          <w:p w14:paraId="2DF5A646" w14:textId="44136B17" w:rsidR="00F54DBD" w:rsidRPr="006B0A47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Liquid Crystal Display. Comparison between LED and LCD.</w:t>
            </w:r>
          </w:p>
        </w:tc>
        <w:tc>
          <w:tcPr>
            <w:tcW w:w="1597" w:type="dxa"/>
            <w:vAlign w:val="center"/>
          </w:tcPr>
          <w:p w14:paraId="179B2291" w14:textId="77777777" w:rsidR="00F54DBD" w:rsidRPr="00460C1B" w:rsidRDefault="00F54DBD" w:rsidP="00F54DBD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</w:t>
            </w:r>
          </w:p>
          <w:p w14:paraId="43F88520" w14:textId="77777777" w:rsidR="00F54DBD" w:rsidRPr="00524862" w:rsidRDefault="00F54DBD" w:rsidP="00F54DB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3017F138" w14:textId="4C2DAC2C" w:rsidR="00F54DBD" w:rsidRPr="00524862" w:rsidRDefault="00C17AEA" w:rsidP="00C17AE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Class Test </w:t>
            </w:r>
            <w:r w:rsidR="00BE0515">
              <w:rPr>
                <w:rFonts w:ascii="Arial" w:hAnsi="Arial" w:cs="Arial"/>
                <w:sz w:val="18"/>
                <w:szCs w:val="18"/>
              </w:rPr>
              <w:t>3</w:t>
            </w:r>
          </w:p>
        </w:tc>
      </w:tr>
      <w:tr w:rsidR="00F54DBD" w:rsidRPr="00524862" w14:paraId="752CD59F" w14:textId="77777777" w:rsidTr="00950E74">
        <w:trPr>
          <w:cantSplit/>
        </w:trPr>
        <w:tc>
          <w:tcPr>
            <w:tcW w:w="918" w:type="dxa"/>
          </w:tcPr>
          <w:p w14:paraId="5822F6F6" w14:textId="77777777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Wk-15</w:t>
            </w:r>
          </w:p>
          <w:p w14:paraId="506915BB" w14:textId="77777777" w:rsidR="00F54DBD" w:rsidRPr="00E31936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18-Dec</w:t>
            </w:r>
          </w:p>
        </w:tc>
        <w:tc>
          <w:tcPr>
            <w:tcW w:w="4590" w:type="dxa"/>
          </w:tcPr>
          <w:p w14:paraId="6A738305" w14:textId="77777777" w:rsidR="00F54DBD" w:rsidRPr="00B33429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Revision </w:t>
            </w:r>
          </w:p>
        </w:tc>
        <w:tc>
          <w:tcPr>
            <w:tcW w:w="1597" w:type="dxa"/>
          </w:tcPr>
          <w:p w14:paraId="6C7639B8" w14:textId="77777777" w:rsidR="00F54DBD" w:rsidRPr="00524862" w:rsidRDefault="00F54DBD" w:rsidP="00F54DB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0E913F0F" w14:textId="77777777" w:rsidR="00F54DBD" w:rsidRPr="00524862" w:rsidRDefault="00F54DBD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4DBD" w:rsidRPr="00524862" w14:paraId="08A0FE4C" w14:textId="77777777" w:rsidTr="00950E74">
        <w:trPr>
          <w:cantSplit/>
        </w:trPr>
        <w:tc>
          <w:tcPr>
            <w:tcW w:w="918" w:type="dxa"/>
          </w:tcPr>
          <w:p w14:paraId="540C3749" w14:textId="77777777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Wk-16</w:t>
            </w:r>
          </w:p>
          <w:p w14:paraId="73B1D58A" w14:textId="77777777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25-Dec</w:t>
            </w:r>
          </w:p>
        </w:tc>
        <w:tc>
          <w:tcPr>
            <w:tcW w:w="4590" w:type="dxa"/>
          </w:tcPr>
          <w:p w14:paraId="085A102A" w14:textId="10D27116" w:rsidR="00F54DBD" w:rsidRPr="00B33429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Revision</w:t>
            </w:r>
          </w:p>
        </w:tc>
        <w:tc>
          <w:tcPr>
            <w:tcW w:w="1597" w:type="dxa"/>
          </w:tcPr>
          <w:p w14:paraId="022AC6A5" w14:textId="77777777" w:rsidR="00F54DBD" w:rsidRPr="00524862" w:rsidRDefault="00F54DBD" w:rsidP="00F54DB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3E1361F0" w14:textId="77777777" w:rsidR="00F54DBD" w:rsidRPr="00524862" w:rsidRDefault="00F54DBD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4DBD" w:rsidRPr="00524862" w14:paraId="7F847969" w14:textId="77777777" w:rsidTr="00950E74">
        <w:trPr>
          <w:cantSplit/>
        </w:trPr>
        <w:tc>
          <w:tcPr>
            <w:tcW w:w="918" w:type="dxa"/>
          </w:tcPr>
          <w:p w14:paraId="0EAA1ED1" w14:textId="55BA9DE9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Wk-17</w:t>
            </w:r>
          </w:p>
          <w:p w14:paraId="23486661" w14:textId="570983C4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01-Jan</w:t>
            </w:r>
          </w:p>
        </w:tc>
        <w:tc>
          <w:tcPr>
            <w:tcW w:w="4590" w:type="dxa"/>
          </w:tcPr>
          <w:p w14:paraId="2B8C56A1" w14:textId="4297C1B3" w:rsidR="00F54DBD" w:rsidRPr="00F317ED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Quiet Week (Exam Prep Week)</w:t>
            </w:r>
          </w:p>
        </w:tc>
        <w:tc>
          <w:tcPr>
            <w:tcW w:w="1597" w:type="dxa"/>
          </w:tcPr>
          <w:p w14:paraId="41E42B97" w14:textId="77777777" w:rsidR="00F54DBD" w:rsidRPr="00524862" w:rsidRDefault="00F54DBD" w:rsidP="00F54DBD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</w:tcPr>
          <w:p w14:paraId="6969162C" w14:textId="77777777" w:rsidR="00F54DBD" w:rsidRPr="00524862" w:rsidRDefault="00F54DBD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4DBD" w:rsidRPr="00524862" w14:paraId="7B404384" w14:textId="77777777" w:rsidTr="00950E74">
        <w:trPr>
          <w:cantSplit/>
          <w:trHeight w:val="332"/>
        </w:trPr>
        <w:tc>
          <w:tcPr>
            <w:tcW w:w="918" w:type="dxa"/>
            <w:tcBorders>
              <w:bottom w:val="single" w:sz="4" w:space="0" w:color="auto"/>
            </w:tcBorders>
          </w:tcPr>
          <w:p w14:paraId="4BCDEE01" w14:textId="4DB1C0AE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Wk-18</w:t>
            </w:r>
          </w:p>
          <w:p w14:paraId="1832B2C6" w14:textId="43985D40" w:rsidR="00F54DBD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08-Jan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6C0112B2" w14:textId="5B13E79D" w:rsidR="00F54DBD" w:rsidRPr="00B33429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Final Exams</w:t>
            </w:r>
          </w:p>
        </w:tc>
        <w:tc>
          <w:tcPr>
            <w:tcW w:w="1597" w:type="dxa"/>
            <w:tcBorders>
              <w:bottom w:val="single" w:sz="4" w:space="0" w:color="auto"/>
            </w:tcBorders>
          </w:tcPr>
          <w:p w14:paraId="00371C6C" w14:textId="77777777" w:rsidR="00F54DBD" w:rsidRPr="00524862" w:rsidRDefault="00F54DBD" w:rsidP="00F54DBD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5D4A021F" w14:textId="77777777" w:rsidR="00F54DBD" w:rsidRPr="00524862" w:rsidRDefault="00F54DBD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D564C" w:rsidRPr="00524862" w14:paraId="4352303A" w14:textId="77777777" w:rsidTr="00950E74">
        <w:trPr>
          <w:cantSplit/>
          <w:trHeight w:val="332"/>
        </w:trPr>
        <w:tc>
          <w:tcPr>
            <w:tcW w:w="918" w:type="dxa"/>
            <w:tcBorders>
              <w:bottom w:val="single" w:sz="4" w:space="0" w:color="auto"/>
            </w:tcBorders>
          </w:tcPr>
          <w:p w14:paraId="1AE4EC15" w14:textId="77486FC2" w:rsidR="00BD564C" w:rsidRPr="00705323" w:rsidRDefault="00BD564C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18-Jan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5B41A7FC" w14:textId="7203E851" w:rsidR="00BD564C" w:rsidRDefault="00BD564C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Exam Scripts shown</w:t>
            </w:r>
          </w:p>
        </w:tc>
        <w:tc>
          <w:tcPr>
            <w:tcW w:w="1597" w:type="dxa"/>
            <w:tcBorders>
              <w:bottom w:val="single" w:sz="4" w:space="0" w:color="auto"/>
            </w:tcBorders>
          </w:tcPr>
          <w:p w14:paraId="00D65DE5" w14:textId="77777777" w:rsidR="00BD564C" w:rsidRPr="00524862" w:rsidRDefault="00BD564C" w:rsidP="00F54DBD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3ADCCA85" w14:textId="77777777" w:rsidR="00BD564C" w:rsidRPr="00524862" w:rsidRDefault="00BD564C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54DBD" w:rsidRPr="00524862" w14:paraId="4BFE884B" w14:textId="77777777" w:rsidTr="00950E74">
        <w:trPr>
          <w:cantSplit/>
          <w:trHeight w:val="332"/>
        </w:trPr>
        <w:tc>
          <w:tcPr>
            <w:tcW w:w="918" w:type="dxa"/>
            <w:tcBorders>
              <w:bottom w:val="single" w:sz="4" w:space="0" w:color="auto"/>
            </w:tcBorders>
          </w:tcPr>
          <w:p w14:paraId="4217A312" w14:textId="475E1890" w:rsidR="00F54DBD" w:rsidRPr="00705323" w:rsidRDefault="00F54DBD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05323">
              <w:rPr>
                <w:rFonts w:ascii="Arial" w:hAnsi="Arial" w:cs="Arial"/>
                <w:b/>
                <w:sz w:val="18"/>
                <w:szCs w:val="18"/>
              </w:rPr>
              <w:t>19-Jan</w:t>
            </w:r>
          </w:p>
        </w:tc>
        <w:tc>
          <w:tcPr>
            <w:tcW w:w="4590" w:type="dxa"/>
            <w:tcBorders>
              <w:bottom w:val="single" w:sz="4" w:space="0" w:color="auto"/>
            </w:tcBorders>
          </w:tcPr>
          <w:p w14:paraId="1FD7B30C" w14:textId="62872FA3" w:rsidR="00F54DBD" w:rsidRDefault="00F54DBD" w:rsidP="00F54DBD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Declaration of Result (in CMS)</w:t>
            </w:r>
          </w:p>
        </w:tc>
        <w:tc>
          <w:tcPr>
            <w:tcW w:w="1597" w:type="dxa"/>
            <w:tcBorders>
              <w:bottom w:val="single" w:sz="4" w:space="0" w:color="auto"/>
            </w:tcBorders>
          </w:tcPr>
          <w:p w14:paraId="30FC8E1B" w14:textId="77777777" w:rsidR="00F54DBD" w:rsidRPr="00524862" w:rsidRDefault="00F54DBD" w:rsidP="00F54DBD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tcBorders>
              <w:bottom w:val="single" w:sz="4" w:space="0" w:color="auto"/>
            </w:tcBorders>
          </w:tcPr>
          <w:p w14:paraId="63E464DE" w14:textId="77777777" w:rsidR="00F54DBD" w:rsidRPr="00524862" w:rsidRDefault="00F54DBD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50E74" w:rsidRPr="00524862" w14:paraId="0C8BEB42" w14:textId="77777777" w:rsidTr="00950E74">
        <w:trPr>
          <w:cantSplit/>
          <w:trHeight w:val="332"/>
        </w:trPr>
        <w:tc>
          <w:tcPr>
            <w:tcW w:w="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EC1CBB" w14:textId="77777777" w:rsidR="00950E74" w:rsidRDefault="00950E74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BEE9CC9" w14:textId="77777777" w:rsidR="00950E74" w:rsidRDefault="00950E74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188265D" w14:textId="77777777" w:rsidR="00950E74" w:rsidRPr="00705323" w:rsidRDefault="00950E74" w:rsidP="00F54DB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49B25" w14:textId="77777777" w:rsidR="00950E74" w:rsidRDefault="00950E74" w:rsidP="00F54DBD">
            <w:pPr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30C0B8" w14:textId="77777777" w:rsidR="00950E74" w:rsidRPr="00524862" w:rsidRDefault="00950E74" w:rsidP="00F54DBD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E2A5C" w14:textId="77777777" w:rsidR="00950E74" w:rsidRPr="00524862" w:rsidRDefault="00950E74" w:rsidP="00F54DB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5483" w:tblpY="78"/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1351"/>
        <w:gridCol w:w="1081"/>
        <w:gridCol w:w="963"/>
      </w:tblGrid>
      <w:tr w:rsidR="00D34394" w14:paraId="0432FA57" w14:textId="77777777" w:rsidTr="003E77BF">
        <w:trPr>
          <w:trHeight w:val="296"/>
        </w:trPr>
        <w:tc>
          <w:tcPr>
            <w:tcW w:w="50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B0886" w14:textId="77777777" w:rsidR="00D34394" w:rsidRDefault="00D34394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GRADING TABLE</w:t>
            </w:r>
            <w:r>
              <w:rPr>
                <w:rFonts w:ascii="Trebuchet MS" w:hAnsi="Trebuchet MS"/>
                <w:b/>
                <w:sz w:val="20"/>
              </w:rPr>
              <w:br/>
              <w:t>ABSOLUTE SCALE if no. of students in Final Exam are up to 20, otherwise RELATIVE SCALE</w:t>
            </w:r>
          </w:p>
        </w:tc>
      </w:tr>
      <w:tr w:rsidR="00D34394" w14:paraId="5EEDFEC8" w14:textId="77777777" w:rsidTr="003E77BF">
        <w:trPr>
          <w:trHeight w:val="296"/>
        </w:trPr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803F" w14:textId="77777777" w:rsidR="00D34394" w:rsidRDefault="00D34394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Range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6C3E8" w14:textId="77777777" w:rsidR="00D34394" w:rsidRDefault="00D34394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Percentage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67F03" w14:textId="77777777" w:rsidR="00D34394" w:rsidRDefault="00D34394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Points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66DC" w14:textId="77777777" w:rsidR="00D34394" w:rsidRDefault="00D34394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Grade</w:t>
            </w:r>
          </w:p>
        </w:tc>
      </w:tr>
      <w:tr w:rsidR="00D34394" w14:paraId="25725B2B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4180B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85.00-100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B5296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C103E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80CDD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</w:p>
        </w:tc>
      </w:tr>
      <w:tr w:rsidR="00D34394" w14:paraId="6147E7E9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5524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81.50-84.99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F1BBA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75348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F182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D34394" w14:paraId="3EA31D72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ADC3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78.00-81.49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DCB1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5DC0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545B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B+</w:t>
            </w:r>
          </w:p>
        </w:tc>
      </w:tr>
      <w:tr w:rsidR="00D34394" w14:paraId="5172454A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D77F5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74.50-77.99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FA7CE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4D58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1C0F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</w:p>
        </w:tc>
      </w:tr>
      <w:tr w:rsidR="00D34394" w14:paraId="11547284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8F98E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71.00-74.49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95FA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660C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FA61C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D34394" w14:paraId="4636F430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9EC78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67.50-70.99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B27A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8C7F7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C19CF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C+</w:t>
            </w:r>
          </w:p>
        </w:tc>
      </w:tr>
      <w:tr w:rsidR="00D34394" w14:paraId="330BC014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2B50C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64.00-67.49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5E82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7033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3F9A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</w:p>
        </w:tc>
      </w:tr>
      <w:tr w:rsidR="00D34394" w14:paraId="2D2992F4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47D87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60.50-63.99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0A212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67A4F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0683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D34394" w14:paraId="04482FEA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596F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57.00-60.49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B30A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7DEB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1.33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680CE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D+</w:t>
            </w:r>
          </w:p>
        </w:tc>
      </w:tr>
      <w:tr w:rsidR="00D34394" w14:paraId="39B0E51D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2C5A6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50.00-56.99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6080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3D742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C0C3" w14:textId="77777777" w:rsidR="00D34394" w:rsidRDefault="00D34394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</w:t>
            </w:r>
          </w:p>
        </w:tc>
      </w:tr>
      <w:tr w:rsidR="00D34394" w14:paraId="134F1314" w14:textId="77777777" w:rsidTr="003E77BF"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4F11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0.00-49.99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02E98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Below 50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85AE2" w14:textId="77777777" w:rsidR="00D34394" w:rsidRDefault="00D34394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34587" w14:textId="77777777" w:rsidR="00D34394" w:rsidRDefault="00D3439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F</w:t>
            </w:r>
          </w:p>
        </w:tc>
      </w:tr>
    </w:tbl>
    <w:p w14:paraId="78FD701B" w14:textId="77777777" w:rsidR="00950E74" w:rsidRDefault="00950E74" w:rsidP="00D34394">
      <w:pPr>
        <w:pStyle w:val="Heading3"/>
        <w:jc w:val="left"/>
        <w:rPr>
          <w:rFonts w:ascii="Arial" w:hAnsi="Arial" w:cs="Arial"/>
          <w:bCs w:val="0"/>
          <w:sz w:val="24"/>
        </w:rPr>
      </w:pPr>
    </w:p>
    <w:p w14:paraId="5B9BA13C" w14:textId="499FD9B4" w:rsidR="00D34394" w:rsidRDefault="00950E74" w:rsidP="00D34394">
      <w:pPr>
        <w:pStyle w:val="Heading3"/>
        <w:jc w:val="left"/>
        <w:rPr>
          <w:rFonts w:ascii="Trebuchet MS" w:hAnsi="Trebuchet MS"/>
          <w:bCs w:val="0"/>
          <w:sz w:val="24"/>
        </w:rPr>
      </w:pPr>
      <w:r>
        <w:rPr>
          <w:rFonts w:ascii="Arial" w:hAnsi="Arial" w:cs="Arial"/>
          <w:bCs w:val="0"/>
          <w:sz w:val="24"/>
        </w:rPr>
        <w:t>Weightage of Assessments</w:t>
      </w:r>
      <w:r w:rsidR="00D34394">
        <w:rPr>
          <w:rFonts w:ascii="Arial" w:hAnsi="Arial" w:cs="Arial"/>
          <w:bCs w:val="0"/>
          <w:sz w:val="24"/>
        </w:rPr>
        <w:t>:</w:t>
      </w:r>
    </w:p>
    <w:p w14:paraId="7C8552C2" w14:textId="77777777" w:rsidR="00D34394" w:rsidRDefault="00D34394" w:rsidP="00D34394">
      <w:pPr>
        <w:tabs>
          <w:tab w:val="left" w:pos="1728"/>
        </w:tabs>
        <w:spacing w:before="240"/>
        <w:ind w:left="1728" w:hanging="1728"/>
        <w:rPr>
          <w:rFonts w:ascii="Arial" w:hAnsi="Arial" w:cs="Arial"/>
          <w:b/>
        </w:rPr>
      </w:pPr>
    </w:p>
    <w:p w14:paraId="21C4E61F" w14:textId="0CBFCCE5" w:rsidR="00D34394" w:rsidRDefault="00D34394" w:rsidP="00D343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Class Tests (</w:t>
      </w:r>
      <w:r w:rsidR="00E56DB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15</w:t>
      </w:r>
    </w:p>
    <w:p w14:paraId="19BD00AA" w14:textId="2F4DAEE0" w:rsidR="00D34394" w:rsidRDefault="00D34394" w:rsidP="00D343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Assignments (</w:t>
      </w:r>
      <w:r w:rsidR="00E56DB2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</w:t>
      </w:r>
      <w:r w:rsidR="00E56DB2">
        <w:rPr>
          <w:rFonts w:ascii="Arial" w:hAnsi="Arial" w:cs="Arial"/>
        </w:rPr>
        <w:t>0</w:t>
      </w:r>
    </w:p>
    <w:p w14:paraId="02CF4597" w14:textId="57D30DC6" w:rsidR="00D34394" w:rsidRDefault="00D34394" w:rsidP="00D34394">
      <w:pPr>
        <w:rPr>
          <w:rFonts w:ascii="Arial" w:hAnsi="Arial" w:cs="Arial"/>
        </w:rPr>
      </w:pPr>
      <w:r>
        <w:rPr>
          <w:rFonts w:ascii="Arial" w:hAnsi="Arial" w:cs="Arial"/>
        </w:rPr>
        <w:t>Mid Term Test</w:t>
      </w:r>
      <w:r w:rsidR="008027AC">
        <w:rPr>
          <w:rFonts w:ascii="Arial" w:hAnsi="Arial" w:cs="Arial"/>
        </w:rPr>
        <w:t xml:space="preserve"> (1)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</w:t>
      </w:r>
      <w:r w:rsidR="00E56DB2">
        <w:rPr>
          <w:rFonts w:ascii="Arial" w:hAnsi="Arial" w:cs="Arial"/>
        </w:rPr>
        <w:t>30</w:t>
      </w:r>
    </w:p>
    <w:p w14:paraId="64AD5E70" w14:textId="77777777" w:rsidR="00D34394" w:rsidRDefault="00D34394" w:rsidP="00D3439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Final Exam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  <w:t xml:space="preserve"> 45</w:t>
      </w:r>
    </w:p>
    <w:p w14:paraId="6A0CCB73" w14:textId="77777777" w:rsidR="00D34394" w:rsidRDefault="00D34394" w:rsidP="00D34394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/>
        <w:t xml:space="preserve">Total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u w:val="single"/>
        </w:rPr>
        <w:t>100</w:t>
      </w:r>
    </w:p>
    <w:p w14:paraId="07E5E6AE" w14:textId="77777777" w:rsidR="009E05ED" w:rsidRDefault="009E05ED" w:rsidP="00D34394">
      <w:pPr>
        <w:tabs>
          <w:tab w:val="left" w:pos="1728"/>
        </w:tabs>
        <w:spacing w:before="360"/>
        <w:rPr>
          <w:rFonts w:ascii="Arial" w:hAnsi="Arial" w:cs="Arial"/>
          <w:b/>
          <w:u w:val="single"/>
        </w:rPr>
      </w:pPr>
    </w:p>
    <w:p w14:paraId="23437F37" w14:textId="77777777" w:rsidR="00292C12" w:rsidRDefault="00292C12" w:rsidP="00D34394">
      <w:pPr>
        <w:tabs>
          <w:tab w:val="left" w:pos="1728"/>
        </w:tabs>
        <w:spacing w:before="360"/>
        <w:rPr>
          <w:rFonts w:ascii="Arial" w:hAnsi="Arial" w:cs="Arial"/>
          <w:b/>
          <w:u w:val="single"/>
        </w:rPr>
      </w:pPr>
    </w:p>
    <w:sectPr w:rsidR="00292C12" w:rsidSect="00D34394">
      <w:footerReference w:type="even" r:id="rId7"/>
      <w:pgSz w:w="12240" w:h="15840" w:code="1"/>
      <w:pgMar w:top="1440" w:right="1728" w:bottom="1260" w:left="1728" w:header="1008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96946" w14:textId="77777777" w:rsidR="00D87EF2" w:rsidRDefault="00D87EF2">
      <w:r>
        <w:separator/>
      </w:r>
    </w:p>
  </w:endnote>
  <w:endnote w:type="continuationSeparator" w:id="0">
    <w:p w14:paraId="0D6C940A" w14:textId="77777777" w:rsidR="00D87EF2" w:rsidRDefault="00D87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6C49B" w14:textId="77777777" w:rsidR="000A55B7" w:rsidRDefault="0066374C" w:rsidP="00C74F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A5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811B7D" w14:textId="77777777" w:rsidR="000A55B7" w:rsidRDefault="000A5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299A8" w14:textId="77777777" w:rsidR="00D87EF2" w:rsidRDefault="00D87EF2">
      <w:r>
        <w:separator/>
      </w:r>
    </w:p>
  </w:footnote>
  <w:footnote w:type="continuationSeparator" w:id="0">
    <w:p w14:paraId="7EE3A2A1" w14:textId="77777777" w:rsidR="00D87EF2" w:rsidRDefault="00D87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50F5"/>
    <w:multiLevelType w:val="hybridMultilevel"/>
    <w:tmpl w:val="080CF160"/>
    <w:lvl w:ilvl="0" w:tplc="34F64D3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13737"/>
    <w:multiLevelType w:val="singleLevel"/>
    <w:tmpl w:val="02061CC2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2" w15:restartNumberingAfterBreak="0">
    <w:nsid w:val="30851B83"/>
    <w:multiLevelType w:val="hybridMultilevel"/>
    <w:tmpl w:val="F6A4AA32"/>
    <w:lvl w:ilvl="0" w:tplc="06C4F232">
      <w:start w:val="1"/>
      <w:numFmt w:val="bullet"/>
      <w:lvlText w:val=""/>
      <w:lvlJc w:val="left"/>
      <w:pPr>
        <w:tabs>
          <w:tab w:val="num" w:pos="72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FB766E"/>
    <w:multiLevelType w:val="hybridMultilevel"/>
    <w:tmpl w:val="702CC7E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320EA"/>
    <w:multiLevelType w:val="hybridMultilevel"/>
    <w:tmpl w:val="CE1CAFD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94779"/>
    <w:multiLevelType w:val="multilevel"/>
    <w:tmpl w:val="4B62551A"/>
    <w:lvl w:ilvl="0">
      <w:start w:val="6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2">
      <w:start w:val="6"/>
      <w:numFmt w:val="decimal"/>
      <w:lvlText w:val="%1.%2-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3"/>
      <w:numFmt w:val="decimal"/>
      <w:lvlText w:val="%1.%2-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68A67B67"/>
    <w:multiLevelType w:val="hybridMultilevel"/>
    <w:tmpl w:val="A4480E56"/>
    <w:lvl w:ilvl="0" w:tplc="7520C704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662650">
    <w:abstractNumId w:val="1"/>
  </w:num>
  <w:num w:numId="2" w16cid:durableId="311524684">
    <w:abstractNumId w:val="2"/>
  </w:num>
  <w:num w:numId="3" w16cid:durableId="1742169325">
    <w:abstractNumId w:val="4"/>
  </w:num>
  <w:num w:numId="4" w16cid:durableId="1630014302">
    <w:abstractNumId w:val="3"/>
  </w:num>
  <w:num w:numId="5" w16cid:durableId="639729117">
    <w:abstractNumId w:val="5"/>
  </w:num>
  <w:num w:numId="6" w16cid:durableId="379594229">
    <w:abstractNumId w:val="6"/>
  </w:num>
  <w:num w:numId="7" w16cid:durableId="70197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349"/>
    <w:rsid w:val="00000255"/>
    <w:rsid w:val="00000B56"/>
    <w:rsid w:val="000018A6"/>
    <w:rsid w:val="00002FA1"/>
    <w:rsid w:val="000065B3"/>
    <w:rsid w:val="00006832"/>
    <w:rsid w:val="0000715F"/>
    <w:rsid w:val="00013C72"/>
    <w:rsid w:val="00013F07"/>
    <w:rsid w:val="0002245F"/>
    <w:rsid w:val="00025A7A"/>
    <w:rsid w:val="00027865"/>
    <w:rsid w:val="00031F17"/>
    <w:rsid w:val="00032BDC"/>
    <w:rsid w:val="0003348A"/>
    <w:rsid w:val="00034138"/>
    <w:rsid w:val="00041531"/>
    <w:rsid w:val="00042FDD"/>
    <w:rsid w:val="00045225"/>
    <w:rsid w:val="000566A7"/>
    <w:rsid w:val="00057E02"/>
    <w:rsid w:val="0006017A"/>
    <w:rsid w:val="00060723"/>
    <w:rsid w:val="00061ABF"/>
    <w:rsid w:val="00061CA6"/>
    <w:rsid w:val="00063B98"/>
    <w:rsid w:val="0006569B"/>
    <w:rsid w:val="00066027"/>
    <w:rsid w:val="00067B0E"/>
    <w:rsid w:val="000716A0"/>
    <w:rsid w:val="000729CB"/>
    <w:rsid w:val="000733EC"/>
    <w:rsid w:val="000761E2"/>
    <w:rsid w:val="00077995"/>
    <w:rsid w:val="000811CC"/>
    <w:rsid w:val="00082C4E"/>
    <w:rsid w:val="000845E9"/>
    <w:rsid w:val="00092AE7"/>
    <w:rsid w:val="00092F4E"/>
    <w:rsid w:val="000A1626"/>
    <w:rsid w:val="000A2991"/>
    <w:rsid w:val="000A4576"/>
    <w:rsid w:val="000A55B7"/>
    <w:rsid w:val="000A66BF"/>
    <w:rsid w:val="000A6BB9"/>
    <w:rsid w:val="000A6FFD"/>
    <w:rsid w:val="000B0AB7"/>
    <w:rsid w:val="000B1C90"/>
    <w:rsid w:val="000B3342"/>
    <w:rsid w:val="000B5C99"/>
    <w:rsid w:val="000C2BE3"/>
    <w:rsid w:val="000C413B"/>
    <w:rsid w:val="000C431D"/>
    <w:rsid w:val="000C4D0D"/>
    <w:rsid w:val="000C6F59"/>
    <w:rsid w:val="000C73C0"/>
    <w:rsid w:val="000C7771"/>
    <w:rsid w:val="000D1187"/>
    <w:rsid w:val="000D1240"/>
    <w:rsid w:val="000D1F0A"/>
    <w:rsid w:val="000D2695"/>
    <w:rsid w:val="000D4EDC"/>
    <w:rsid w:val="000D56F9"/>
    <w:rsid w:val="000D6C5A"/>
    <w:rsid w:val="000E6B6E"/>
    <w:rsid w:val="000F068B"/>
    <w:rsid w:val="000F09EA"/>
    <w:rsid w:val="000F1459"/>
    <w:rsid w:val="000F2523"/>
    <w:rsid w:val="000F7250"/>
    <w:rsid w:val="000F77E7"/>
    <w:rsid w:val="001001B2"/>
    <w:rsid w:val="001052F3"/>
    <w:rsid w:val="00106A94"/>
    <w:rsid w:val="00107CD4"/>
    <w:rsid w:val="00111030"/>
    <w:rsid w:val="00114DDA"/>
    <w:rsid w:val="00117D93"/>
    <w:rsid w:val="00121B7C"/>
    <w:rsid w:val="00123F2D"/>
    <w:rsid w:val="00131879"/>
    <w:rsid w:val="001336DE"/>
    <w:rsid w:val="00133784"/>
    <w:rsid w:val="00135EC4"/>
    <w:rsid w:val="001413D9"/>
    <w:rsid w:val="00144BB8"/>
    <w:rsid w:val="001453F1"/>
    <w:rsid w:val="00150CF4"/>
    <w:rsid w:val="0015138C"/>
    <w:rsid w:val="00155152"/>
    <w:rsid w:val="001551B5"/>
    <w:rsid w:val="00155BE7"/>
    <w:rsid w:val="001572E6"/>
    <w:rsid w:val="00157C56"/>
    <w:rsid w:val="00162067"/>
    <w:rsid w:val="00162801"/>
    <w:rsid w:val="00166FF3"/>
    <w:rsid w:val="00167A64"/>
    <w:rsid w:val="001704C7"/>
    <w:rsid w:val="0017084F"/>
    <w:rsid w:val="00176D4E"/>
    <w:rsid w:val="00184867"/>
    <w:rsid w:val="00186A02"/>
    <w:rsid w:val="00187CCA"/>
    <w:rsid w:val="0019115D"/>
    <w:rsid w:val="001935CB"/>
    <w:rsid w:val="00193ADD"/>
    <w:rsid w:val="00195CF1"/>
    <w:rsid w:val="00196644"/>
    <w:rsid w:val="001A126F"/>
    <w:rsid w:val="001A22C0"/>
    <w:rsid w:val="001A3308"/>
    <w:rsid w:val="001A4D49"/>
    <w:rsid w:val="001B1112"/>
    <w:rsid w:val="001B29B8"/>
    <w:rsid w:val="001B2E6B"/>
    <w:rsid w:val="001B4ACF"/>
    <w:rsid w:val="001C135C"/>
    <w:rsid w:val="001C1F6F"/>
    <w:rsid w:val="001C316C"/>
    <w:rsid w:val="001D1B07"/>
    <w:rsid w:val="001D1D48"/>
    <w:rsid w:val="001D23DD"/>
    <w:rsid w:val="001D28F8"/>
    <w:rsid w:val="001D5063"/>
    <w:rsid w:val="001D7AEE"/>
    <w:rsid w:val="001E0C56"/>
    <w:rsid w:val="001E0EDE"/>
    <w:rsid w:val="001E38C6"/>
    <w:rsid w:val="001E7A44"/>
    <w:rsid w:val="001F26EF"/>
    <w:rsid w:val="001F3384"/>
    <w:rsid w:val="001F39A9"/>
    <w:rsid w:val="001F729D"/>
    <w:rsid w:val="001F7F16"/>
    <w:rsid w:val="0020357C"/>
    <w:rsid w:val="002051EF"/>
    <w:rsid w:val="00212425"/>
    <w:rsid w:val="0021344C"/>
    <w:rsid w:val="00215908"/>
    <w:rsid w:val="00216651"/>
    <w:rsid w:val="002210F3"/>
    <w:rsid w:val="002210FB"/>
    <w:rsid w:val="00227226"/>
    <w:rsid w:val="0023192C"/>
    <w:rsid w:val="00232018"/>
    <w:rsid w:val="00232958"/>
    <w:rsid w:val="0023502F"/>
    <w:rsid w:val="002406BB"/>
    <w:rsid w:val="00241491"/>
    <w:rsid w:val="0024325D"/>
    <w:rsid w:val="00247524"/>
    <w:rsid w:val="00250827"/>
    <w:rsid w:val="002518EC"/>
    <w:rsid w:val="00256281"/>
    <w:rsid w:val="00260A78"/>
    <w:rsid w:val="00260BA7"/>
    <w:rsid w:val="00262588"/>
    <w:rsid w:val="00262DDE"/>
    <w:rsid w:val="00263C02"/>
    <w:rsid w:val="002640C5"/>
    <w:rsid w:val="00265398"/>
    <w:rsid w:val="00266F7A"/>
    <w:rsid w:val="002706CE"/>
    <w:rsid w:val="00271D27"/>
    <w:rsid w:val="00272B9E"/>
    <w:rsid w:val="002743A1"/>
    <w:rsid w:val="00280B5B"/>
    <w:rsid w:val="00281045"/>
    <w:rsid w:val="00281662"/>
    <w:rsid w:val="00281A00"/>
    <w:rsid w:val="002834BE"/>
    <w:rsid w:val="002845AB"/>
    <w:rsid w:val="00284FA1"/>
    <w:rsid w:val="0028666B"/>
    <w:rsid w:val="00290CFF"/>
    <w:rsid w:val="002913A7"/>
    <w:rsid w:val="00292C12"/>
    <w:rsid w:val="0029342C"/>
    <w:rsid w:val="00294006"/>
    <w:rsid w:val="00295740"/>
    <w:rsid w:val="00295C7E"/>
    <w:rsid w:val="002A0B5C"/>
    <w:rsid w:val="002A12E2"/>
    <w:rsid w:val="002A1569"/>
    <w:rsid w:val="002A5223"/>
    <w:rsid w:val="002A5CFC"/>
    <w:rsid w:val="002B102A"/>
    <w:rsid w:val="002B337A"/>
    <w:rsid w:val="002B56F4"/>
    <w:rsid w:val="002B677D"/>
    <w:rsid w:val="002C0229"/>
    <w:rsid w:val="002C3DCB"/>
    <w:rsid w:val="002C3F3A"/>
    <w:rsid w:val="002C5020"/>
    <w:rsid w:val="002C5028"/>
    <w:rsid w:val="002C5A91"/>
    <w:rsid w:val="002C772E"/>
    <w:rsid w:val="002D01B4"/>
    <w:rsid w:val="002D0DB6"/>
    <w:rsid w:val="002D2F92"/>
    <w:rsid w:val="002D377C"/>
    <w:rsid w:val="002D7865"/>
    <w:rsid w:val="002E178D"/>
    <w:rsid w:val="002E2AC6"/>
    <w:rsid w:val="002E3A6A"/>
    <w:rsid w:val="002E3C72"/>
    <w:rsid w:val="002E4079"/>
    <w:rsid w:val="002E703F"/>
    <w:rsid w:val="002E7184"/>
    <w:rsid w:val="002F0F84"/>
    <w:rsid w:val="002F2578"/>
    <w:rsid w:val="002F25FD"/>
    <w:rsid w:val="002F3C66"/>
    <w:rsid w:val="002F5D07"/>
    <w:rsid w:val="002F7126"/>
    <w:rsid w:val="002F7F38"/>
    <w:rsid w:val="00301C84"/>
    <w:rsid w:val="00303C1D"/>
    <w:rsid w:val="00304174"/>
    <w:rsid w:val="00304AA9"/>
    <w:rsid w:val="00310EA2"/>
    <w:rsid w:val="00313CBE"/>
    <w:rsid w:val="00315752"/>
    <w:rsid w:val="003159C1"/>
    <w:rsid w:val="00317031"/>
    <w:rsid w:val="00317DF8"/>
    <w:rsid w:val="00320024"/>
    <w:rsid w:val="00321FCE"/>
    <w:rsid w:val="00322B32"/>
    <w:rsid w:val="00323F65"/>
    <w:rsid w:val="0032713B"/>
    <w:rsid w:val="00330D23"/>
    <w:rsid w:val="00332EB6"/>
    <w:rsid w:val="00333AD2"/>
    <w:rsid w:val="00335473"/>
    <w:rsid w:val="003464C8"/>
    <w:rsid w:val="00346976"/>
    <w:rsid w:val="00346FE2"/>
    <w:rsid w:val="00347C1A"/>
    <w:rsid w:val="00350FC4"/>
    <w:rsid w:val="003523EA"/>
    <w:rsid w:val="00354D7F"/>
    <w:rsid w:val="0035555A"/>
    <w:rsid w:val="0035580B"/>
    <w:rsid w:val="0035724C"/>
    <w:rsid w:val="00360B7B"/>
    <w:rsid w:val="00361F23"/>
    <w:rsid w:val="00362EB1"/>
    <w:rsid w:val="00367ADF"/>
    <w:rsid w:val="0037021B"/>
    <w:rsid w:val="00374402"/>
    <w:rsid w:val="00376AFF"/>
    <w:rsid w:val="003778B3"/>
    <w:rsid w:val="00380EDB"/>
    <w:rsid w:val="00381095"/>
    <w:rsid w:val="00382A1A"/>
    <w:rsid w:val="00382FC2"/>
    <w:rsid w:val="00385589"/>
    <w:rsid w:val="0038682E"/>
    <w:rsid w:val="00390CC9"/>
    <w:rsid w:val="00391361"/>
    <w:rsid w:val="003927DD"/>
    <w:rsid w:val="00396368"/>
    <w:rsid w:val="003A1798"/>
    <w:rsid w:val="003A40C2"/>
    <w:rsid w:val="003A4DCB"/>
    <w:rsid w:val="003B0187"/>
    <w:rsid w:val="003B1E4C"/>
    <w:rsid w:val="003B21D1"/>
    <w:rsid w:val="003B23E5"/>
    <w:rsid w:val="003B5EF3"/>
    <w:rsid w:val="003B6107"/>
    <w:rsid w:val="003B77A7"/>
    <w:rsid w:val="003C3295"/>
    <w:rsid w:val="003C57FD"/>
    <w:rsid w:val="003C6892"/>
    <w:rsid w:val="003C7864"/>
    <w:rsid w:val="003C78B4"/>
    <w:rsid w:val="003D1970"/>
    <w:rsid w:val="003D2100"/>
    <w:rsid w:val="003D339B"/>
    <w:rsid w:val="003D3CE4"/>
    <w:rsid w:val="003D6441"/>
    <w:rsid w:val="003D6B16"/>
    <w:rsid w:val="003D766D"/>
    <w:rsid w:val="003E282A"/>
    <w:rsid w:val="003E52FA"/>
    <w:rsid w:val="003E77BF"/>
    <w:rsid w:val="003F7193"/>
    <w:rsid w:val="00400C9A"/>
    <w:rsid w:val="00407F95"/>
    <w:rsid w:val="00412035"/>
    <w:rsid w:val="004140E5"/>
    <w:rsid w:val="004144B5"/>
    <w:rsid w:val="004152DF"/>
    <w:rsid w:val="004155BF"/>
    <w:rsid w:val="004218D8"/>
    <w:rsid w:val="0042238B"/>
    <w:rsid w:val="00425F1A"/>
    <w:rsid w:val="0042639A"/>
    <w:rsid w:val="004306E6"/>
    <w:rsid w:val="00430A80"/>
    <w:rsid w:val="00430E04"/>
    <w:rsid w:val="00431CFF"/>
    <w:rsid w:val="004354A8"/>
    <w:rsid w:val="004378E4"/>
    <w:rsid w:val="00440B23"/>
    <w:rsid w:val="00441750"/>
    <w:rsid w:val="00441D8B"/>
    <w:rsid w:val="00443344"/>
    <w:rsid w:val="004433DE"/>
    <w:rsid w:val="00444F3C"/>
    <w:rsid w:val="004462E5"/>
    <w:rsid w:val="0044676D"/>
    <w:rsid w:val="00450E7A"/>
    <w:rsid w:val="00451402"/>
    <w:rsid w:val="0045175B"/>
    <w:rsid w:val="00451BC8"/>
    <w:rsid w:val="00452276"/>
    <w:rsid w:val="004534EF"/>
    <w:rsid w:val="0045352C"/>
    <w:rsid w:val="004536BC"/>
    <w:rsid w:val="00454273"/>
    <w:rsid w:val="00456084"/>
    <w:rsid w:val="0046043A"/>
    <w:rsid w:val="00460663"/>
    <w:rsid w:val="00460C1B"/>
    <w:rsid w:val="00463A7D"/>
    <w:rsid w:val="00464E23"/>
    <w:rsid w:val="004653E2"/>
    <w:rsid w:val="00481DBD"/>
    <w:rsid w:val="00482567"/>
    <w:rsid w:val="00483424"/>
    <w:rsid w:val="0048361C"/>
    <w:rsid w:val="004836CD"/>
    <w:rsid w:val="00483BEC"/>
    <w:rsid w:val="0048506A"/>
    <w:rsid w:val="00485136"/>
    <w:rsid w:val="004855A9"/>
    <w:rsid w:val="0048655C"/>
    <w:rsid w:val="00487415"/>
    <w:rsid w:val="00490453"/>
    <w:rsid w:val="0049053A"/>
    <w:rsid w:val="00491C16"/>
    <w:rsid w:val="00493FDE"/>
    <w:rsid w:val="00494EF2"/>
    <w:rsid w:val="004A4ECA"/>
    <w:rsid w:val="004A5C6E"/>
    <w:rsid w:val="004B1EAE"/>
    <w:rsid w:val="004B3909"/>
    <w:rsid w:val="004B4BC6"/>
    <w:rsid w:val="004C03D4"/>
    <w:rsid w:val="004C090E"/>
    <w:rsid w:val="004C4FDA"/>
    <w:rsid w:val="004C7637"/>
    <w:rsid w:val="004D0EB6"/>
    <w:rsid w:val="004D15FF"/>
    <w:rsid w:val="004D4210"/>
    <w:rsid w:val="004D4A63"/>
    <w:rsid w:val="004D7199"/>
    <w:rsid w:val="004E51D5"/>
    <w:rsid w:val="004F2EEE"/>
    <w:rsid w:val="00500B07"/>
    <w:rsid w:val="00503BF7"/>
    <w:rsid w:val="0050452A"/>
    <w:rsid w:val="0050567A"/>
    <w:rsid w:val="00505B61"/>
    <w:rsid w:val="00505C0B"/>
    <w:rsid w:val="0051115C"/>
    <w:rsid w:val="0051349E"/>
    <w:rsid w:val="00513841"/>
    <w:rsid w:val="00513B8B"/>
    <w:rsid w:val="005223BB"/>
    <w:rsid w:val="005226F8"/>
    <w:rsid w:val="00524862"/>
    <w:rsid w:val="00524FB0"/>
    <w:rsid w:val="00527404"/>
    <w:rsid w:val="00531424"/>
    <w:rsid w:val="00531948"/>
    <w:rsid w:val="00533C10"/>
    <w:rsid w:val="00536017"/>
    <w:rsid w:val="00536679"/>
    <w:rsid w:val="0053781D"/>
    <w:rsid w:val="00540C6E"/>
    <w:rsid w:val="005417EA"/>
    <w:rsid w:val="00541AE6"/>
    <w:rsid w:val="005428D2"/>
    <w:rsid w:val="005457FD"/>
    <w:rsid w:val="00546A4F"/>
    <w:rsid w:val="0054715D"/>
    <w:rsid w:val="00547D2E"/>
    <w:rsid w:val="00550E29"/>
    <w:rsid w:val="00550F6A"/>
    <w:rsid w:val="00553396"/>
    <w:rsid w:val="005552AC"/>
    <w:rsid w:val="00560708"/>
    <w:rsid w:val="00560DF4"/>
    <w:rsid w:val="00562269"/>
    <w:rsid w:val="00580D49"/>
    <w:rsid w:val="00581BF0"/>
    <w:rsid w:val="005823B7"/>
    <w:rsid w:val="005824F5"/>
    <w:rsid w:val="00584BC4"/>
    <w:rsid w:val="0058553F"/>
    <w:rsid w:val="00587023"/>
    <w:rsid w:val="00587659"/>
    <w:rsid w:val="0059188E"/>
    <w:rsid w:val="005942DE"/>
    <w:rsid w:val="00595572"/>
    <w:rsid w:val="005970EC"/>
    <w:rsid w:val="005A2DDA"/>
    <w:rsid w:val="005A2E87"/>
    <w:rsid w:val="005A34A4"/>
    <w:rsid w:val="005A49EC"/>
    <w:rsid w:val="005B0E06"/>
    <w:rsid w:val="005B12FA"/>
    <w:rsid w:val="005B2860"/>
    <w:rsid w:val="005B3B68"/>
    <w:rsid w:val="005B3E03"/>
    <w:rsid w:val="005B7D53"/>
    <w:rsid w:val="005C2AC9"/>
    <w:rsid w:val="005C3378"/>
    <w:rsid w:val="005C5368"/>
    <w:rsid w:val="005C56E6"/>
    <w:rsid w:val="005C6356"/>
    <w:rsid w:val="005C7CD3"/>
    <w:rsid w:val="005D1833"/>
    <w:rsid w:val="005D221F"/>
    <w:rsid w:val="005D3BFD"/>
    <w:rsid w:val="005D5DAA"/>
    <w:rsid w:val="005D687F"/>
    <w:rsid w:val="005D79BA"/>
    <w:rsid w:val="005E0386"/>
    <w:rsid w:val="005E2E47"/>
    <w:rsid w:val="005E53EE"/>
    <w:rsid w:val="005E5D63"/>
    <w:rsid w:val="005F10C1"/>
    <w:rsid w:val="005F32ED"/>
    <w:rsid w:val="005F5700"/>
    <w:rsid w:val="005F7BE9"/>
    <w:rsid w:val="005F7C6E"/>
    <w:rsid w:val="006026AE"/>
    <w:rsid w:val="00603EB4"/>
    <w:rsid w:val="00605506"/>
    <w:rsid w:val="006066F1"/>
    <w:rsid w:val="006114FF"/>
    <w:rsid w:val="006136BD"/>
    <w:rsid w:val="00614E29"/>
    <w:rsid w:val="00616361"/>
    <w:rsid w:val="00620F61"/>
    <w:rsid w:val="00622C61"/>
    <w:rsid w:val="0062488F"/>
    <w:rsid w:val="00624F94"/>
    <w:rsid w:val="00625A3E"/>
    <w:rsid w:val="00626392"/>
    <w:rsid w:val="0062649C"/>
    <w:rsid w:val="00631FA0"/>
    <w:rsid w:val="00633475"/>
    <w:rsid w:val="00633911"/>
    <w:rsid w:val="006354AE"/>
    <w:rsid w:val="006366A4"/>
    <w:rsid w:val="00636EB1"/>
    <w:rsid w:val="00645147"/>
    <w:rsid w:val="00651518"/>
    <w:rsid w:val="006519E5"/>
    <w:rsid w:val="00652CE6"/>
    <w:rsid w:val="00655AC7"/>
    <w:rsid w:val="006606A1"/>
    <w:rsid w:val="006609F7"/>
    <w:rsid w:val="006625DD"/>
    <w:rsid w:val="0066374C"/>
    <w:rsid w:val="00663AF3"/>
    <w:rsid w:val="00664282"/>
    <w:rsid w:val="00664ADF"/>
    <w:rsid w:val="00674A76"/>
    <w:rsid w:val="00675F76"/>
    <w:rsid w:val="006768E0"/>
    <w:rsid w:val="00681B26"/>
    <w:rsid w:val="00685F6D"/>
    <w:rsid w:val="00686F1E"/>
    <w:rsid w:val="00691498"/>
    <w:rsid w:val="00691523"/>
    <w:rsid w:val="006A12B9"/>
    <w:rsid w:val="006A1379"/>
    <w:rsid w:val="006A296E"/>
    <w:rsid w:val="006A62E9"/>
    <w:rsid w:val="006A6F51"/>
    <w:rsid w:val="006B017E"/>
    <w:rsid w:val="006B0A47"/>
    <w:rsid w:val="006B4049"/>
    <w:rsid w:val="006B6581"/>
    <w:rsid w:val="006B7E69"/>
    <w:rsid w:val="006C0005"/>
    <w:rsid w:val="006C04B6"/>
    <w:rsid w:val="006C0810"/>
    <w:rsid w:val="006C2025"/>
    <w:rsid w:val="006C5AD0"/>
    <w:rsid w:val="006C5CF6"/>
    <w:rsid w:val="006D1713"/>
    <w:rsid w:val="006D48E0"/>
    <w:rsid w:val="006D4DE4"/>
    <w:rsid w:val="006D6DA5"/>
    <w:rsid w:val="006D7FC8"/>
    <w:rsid w:val="006E1B0C"/>
    <w:rsid w:val="006E282C"/>
    <w:rsid w:val="006E2D8E"/>
    <w:rsid w:val="006E412A"/>
    <w:rsid w:val="006E7324"/>
    <w:rsid w:val="006E7B49"/>
    <w:rsid w:val="006F3355"/>
    <w:rsid w:val="007040A7"/>
    <w:rsid w:val="00704E7A"/>
    <w:rsid w:val="00705323"/>
    <w:rsid w:val="00707165"/>
    <w:rsid w:val="00712D7E"/>
    <w:rsid w:val="00712E90"/>
    <w:rsid w:val="00713481"/>
    <w:rsid w:val="007172ED"/>
    <w:rsid w:val="00717F14"/>
    <w:rsid w:val="0072160E"/>
    <w:rsid w:val="00722644"/>
    <w:rsid w:val="00723666"/>
    <w:rsid w:val="007244DC"/>
    <w:rsid w:val="00726AFF"/>
    <w:rsid w:val="00727260"/>
    <w:rsid w:val="00730902"/>
    <w:rsid w:val="00732208"/>
    <w:rsid w:val="007346CD"/>
    <w:rsid w:val="00741E2E"/>
    <w:rsid w:val="00742C67"/>
    <w:rsid w:val="00744DC6"/>
    <w:rsid w:val="007454E3"/>
    <w:rsid w:val="007462A5"/>
    <w:rsid w:val="00747D3E"/>
    <w:rsid w:val="00752DD1"/>
    <w:rsid w:val="0075338C"/>
    <w:rsid w:val="0075377A"/>
    <w:rsid w:val="0075400D"/>
    <w:rsid w:val="00754750"/>
    <w:rsid w:val="00754D9A"/>
    <w:rsid w:val="00762EAE"/>
    <w:rsid w:val="00763036"/>
    <w:rsid w:val="007662EA"/>
    <w:rsid w:val="007670DB"/>
    <w:rsid w:val="00774AD5"/>
    <w:rsid w:val="00776C94"/>
    <w:rsid w:val="007843B2"/>
    <w:rsid w:val="00784FB7"/>
    <w:rsid w:val="007856AD"/>
    <w:rsid w:val="007900E0"/>
    <w:rsid w:val="00793AC4"/>
    <w:rsid w:val="00796CDB"/>
    <w:rsid w:val="00796E55"/>
    <w:rsid w:val="007A0192"/>
    <w:rsid w:val="007A190E"/>
    <w:rsid w:val="007A6E76"/>
    <w:rsid w:val="007A7EF8"/>
    <w:rsid w:val="007B023C"/>
    <w:rsid w:val="007B1C69"/>
    <w:rsid w:val="007B3C62"/>
    <w:rsid w:val="007C061F"/>
    <w:rsid w:val="007D1336"/>
    <w:rsid w:val="007D3B8D"/>
    <w:rsid w:val="007F4680"/>
    <w:rsid w:val="007F55EE"/>
    <w:rsid w:val="007F7385"/>
    <w:rsid w:val="007F7815"/>
    <w:rsid w:val="00800594"/>
    <w:rsid w:val="008027AC"/>
    <w:rsid w:val="0080608A"/>
    <w:rsid w:val="00810201"/>
    <w:rsid w:val="00810513"/>
    <w:rsid w:val="00817B0F"/>
    <w:rsid w:val="00825402"/>
    <w:rsid w:val="00832379"/>
    <w:rsid w:val="008328E2"/>
    <w:rsid w:val="008373DA"/>
    <w:rsid w:val="00841A46"/>
    <w:rsid w:val="00842C36"/>
    <w:rsid w:val="008447D0"/>
    <w:rsid w:val="008464A8"/>
    <w:rsid w:val="00851AF2"/>
    <w:rsid w:val="00853F32"/>
    <w:rsid w:val="00857C77"/>
    <w:rsid w:val="008612F2"/>
    <w:rsid w:val="008626DC"/>
    <w:rsid w:val="00862CF1"/>
    <w:rsid w:val="008637B1"/>
    <w:rsid w:val="00865AC7"/>
    <w:rsid w:val="0087113A"/>
    <w:rsid w:val="00872FF3"/>
    <w:rsid w:val="00873E33"/>
    <w:rsid w:val="0087451A"/>
    <w:rsid w:val="00875A98"/>
    <w:rsid w:val="00876561"/>
    <w:rsid w:val="0087679A"/>
    <w:rsid w:val="00880AD1"/>
    <w:rsid w:val="00881EFC"/>
    <w:rsid w:val="008820CE"/>
    <w:rsid w:val="0088332F"/>
    <w:rsid w:val="00887652"/>
    <w:rsid w:val="00890976"/>
    <w:rsid w:val="00896C69"/>
    <w:rsid w:val="00897F0B"/>
    <w:rsid w:val="008A4D7F"/>
    <w:rsid w:val="008B06BF"/>
    <w:rsid w:val="008B0B28"/>
    <w:rsid w:val="008B2BAF"/>
    <w:rsid w:val="008B2F97"/>
    <w:rsid w:val="008B3DA1"/>
    <w:rsid w:val="008B5BB0"/>
    <w:rsid w:val="008C1675"/>
    <w:rsid w:val="008C1B64"/>
    <w:rsid w:val="008C212D"/>
    <w:rsid w:val="008C26F8"/>
    <w:rsid w:val="008C2F80"/>
    <w:rsid w:val="008C32C0"/>
    <w:rsid w:val="008D2E14"/>
    <w:rsid w:val="008D54A5"/>
    <w:rsid w:val="008E7D84"/>
    <w:rsid w:val="008F2510"/>
    <w:rsid w:val="008F3BC3"/>
    <w:rsid w:val="008F78C3"/>
    <w:rsid w:val="00900114"/>
    <w:rsid w:val="00903147"/>
    <w:rsid w:val="0090760D"/>
    <w:rsid w:val="0091089F"/>
    <w:rsid w:val="00912379"/>
    <w:rsid w:val="00912D91"/>
    <w:rsid w:val="0091725B"/>
    <w:rsid w:val="00921905"/>
    <w:rsid w:val="00923501"/>
    <w:rsid w:val="0092352B"/>
    <w:rsid w:val="00923D9E"/>
    <w:rsid w:val="009302BC"/>
    <w:rsid w:val="00930C71"/>
    <w:rsid w:val="009351F6"/>
    <w:rsid w:val="00935F10"/>
    <w:rsid w:val="009360F8"/>
    <w:rsid w:val="00941E84"/>
    <w:rsid w:val="0094331D"/>
    <w:rsid w:val="0095071D"/>
    <w:rsid w:val="00950E74"/>
    <w:rsid w:val="009523A5"/>
    <w:rsid w:val="00956819"/>
    <w:rsid w:val="00967DA5"/>
    <w:rsid w:val="00970791"/>
    <w:rsid w:val="009708D0"/>
    <w:rsid w:val="00970B11"/>
    <w:rsid w:val="00972746"/>
    <w:rsid w:val="00974C2A"/>
    <w:rsid w:val="00983EE4"/>
    <w:rsid w:val="00990E57"/>
    <w:rsid w:val="009920D1"/>
    <w:rsid w:val="00994C3E"/>
    <w:rsid w:val="00996037"/>
    <w:rsid w:val="00997349"/>
    <w:rsid w:val="009A2D0F"/>
    <w:rsid w:val="009B21F2"/>
    <w:rsid w:val="009B5F14"/>
    <w:rsid w:val="009B5F2B"/>
    <w:rsid w:val="009B67B5"/>
    <w:rsid w:val="009C1B39"/>
    <w:rsid w:val="009C1CEA"/>
    <w:rsid w:val="009C4574"/>
    <w:rsid w:val="009D1817"/>
    <w:rsid w:val="009D4AB6"/>
    <w:rsid w:val="009D516B"/>
    <w:rsid w:val="009D74B8"/>
    <w:rsid w:val="009D7791"/>
    <w:rsid w:val="009E05ED"/>
    <w:rsid w:val="009E1080"/>
    <w:rsid w:val="009E2FDA"/>
    <w:rsid w:val="009E32FC"/>
    <w:rsid w:val="009E47C2"/>
    <w:rsid w:val="009E50D0"/>
    <w:rsid w:val="009E5A96"/>
    <w:rsid w:val="009E5DAB"/>
    <w:rsid w:val="009F0FDC"/>
    <w:rsid w:val="009F19AF"/>
    <w:rsid w:val="009F1F4F"/>
    <w:rsid w:val="009F5479"/>
    <w:rsid w:val="009F5B17"/>
    <w:rsid w:val="00A00A4D"/>
    <w:rsid w:val="00A02829"/>
    <w:rsid w:val="00A07338"/>
    <w:rsid w:val="00A1029C"/>
    <w:rsid w:val="00A114DD"/>
    <w:rsid w:val="00A12EB4"/>
    <w:rsid w:val="00A13F01"/>
    <w:rsid w:val="00A146AB"/>
    <w:rsid w:val="00A14ADA"/>
    <w:rsid w:val="00A1660A"/>
    <w:rsid w:val="00A20698"/>
    <w:rsid w:val="00A21392"/>
    <w:rsid w:val="00A23354"/>
    <w:rsid w:val="00A2654F"/>
    <w:rsid w:val="00A301C0"/>
    <w:rsid w:val="00A31793"/>
    <w:rsid w:val="00A32B3A"/>
    <w:rsid w:val="00A32CB8"/>
    <w:rsid w:val="00A32EBB"/>
    <w:rsid w:val="00A33EAA"/>
    <w:rsid w:val="00A3414C"/>
    <w:rsid w:val="00A35E91"/>
    <w:rsid w:val="00A360F5"/>
    <w:rsid w:val="00A366A4"/>
    <w:rsid w:val="00A36C37"/>
    <w:rsid w:val="00A37ACB"/>
    <w:rsid w:val="00A37B3B"/>
    <w:rsid w:val="00A37EA9"/>
    <w:rsid w:val="00A40E48"/>
    <w:rsid w:val="00A44C20"/>
    <w:rsid w:val="00A4544D"/>
    <w:rsid w:val="00A47F44"/>
    <w:rsid w:val="00A51CAA"/>
    <w:rsid w:val="00A54317"/>
    <w:rsid w:val="00A55230"/>
    <w:rsid w:val="00A60A54"/>
    <w:rsid w:val="00A663F1"/>
    <w:rsid w:val="00A67972"/>
    <w:rsid w:val="00A70C28"/>
    <w:rsid w:val="00A70D3B"/>
    <w:rsid w:val="00A72AEC"/>
    <w:rsid w:val="00A72C77"/>
    <w:rsid w:val="00A74A73"/>
    <w:rsid w:val="00A821A1"/>
    <w:rsid w:val="00A83C01"/>
    <w:rsid w:val="00A90BCD"/>
    <w:rsid w:val="00A90EA2"/>
    <w:rsid w:val="00A9262F"/>
    <w:rsid w:val="00A93376"/>
    <w:rsid w:val="00A940BB"/>
    <w:rsid w:val="00A9796D"/>
    <w:rsid w:val="00A97E66"/>
    <w:rsid w:val="00AA2962"/>
    <w:rsid w:val="00AA7EEC"/>
    <w:rsid w:val="00AB2F53"/>
    <w:rsid w:val="00AB7B48"/>
    <w:rsid w:val="00AC25F5"/>
    <w:rsid w:val="00AC3CBF"/>
    <w:rsid w:val="00AC4425"/>
    <w:rsid w:val="00AC529C"/>
    <w:rsid w:val="00AC5369"/>
    <w:rsid w:val="00AC53B1"/>
    <w:rsid w:val="00AC6935"/>
    <w:rsid w:val="00AC7489"/>
    <w:rsid w:val="00AC7947"/>
    <w:rsid w:val="00AC796F"/>
    <w:rsid w:val="00AC7E20"/>
    <w:rsid w:val="00AD0EC9"/>
    <w:rsid w:val="00AD144D"/>
    <w:rsid w:val="00AD14F4"/>
    <w:rsid w:val="00AD2352"/>
    <w:rsid w:val="00AD3632"/>
    <w:rsid w:val="00AD3F24"/>
    <w:rsid w:val="00AD4946"/>
    <w:rsid w:val="00AD679B"/>
    <w:rsid w:val="00AD6C5B"/>
    <w:rsid w:val="00AE0020"/>
    <w:rsid w:val="00AE0360"/>
    <w:rsid w:val="00AE2BAB"/>
    <w:rsid w:val="00AE2CAC"/>
    <w:rsid w:val="00AE2F13"/>
    <w:rsid w:val="00AE397B"/>
    <w:rsid w:val="00AE6815"/>
    <w:rsid w:val="00AE6BA5"/>
    <w:rsid w:val="00AF3046"/>
    <w:rsid w:val="00AF51DE"/>
    <w:rsid w:val="00AF61A8"/>
    <w:rsid w:val="00B006BA"/>
    <w:rsid w:val="00B00AD2"/>
    <w:rsid w:val="00B01C1B"/>
    <w:rsid w:val="00B01C83"/>
    <w:rsid w:val="00B02352"/>
    <w:rsid w:val="00B02964"/>
    <w:rsid w:val="00B033D2"/>
    <w:rsid w:val="00B040BB"/>
    <w:rsid w:val="00B05BB9"/>
    <w:rsid w:val="00B070E7"/>
    <w:rsid w:val="00B11DEE"/>
    <w:rsid w:val="00B11FFB"/>
    <w:rsid w:val="00B131B3"/>
    <w:rsid w:val="00B152F8"/>
    <w:rsid w:val="00B155B1"/>
    <w:rsid w:val="00B15D18"/>
    <w:rsid w:val="00B169A8"/>
    <w:rsid w:val="00B20388"/>
    <w:rsid w:val="00B2709F"/>
    <w:rsid w:val="00B273E9"/>
    <w:rsid w:val="00B2752F"/>
    <w:rsid w:val="00B278B5"/>
    <w:rsid w:val="00B27AEC"/>
    <w:rsid w:val="00B3196B"/>
    <w:rsid w:val="00B3300C"/>
    <w:rsid w:val="00B33429"/>
    <w:rsid w:val="00B34BAD"/>
    <w:rsid w:val="00B36286"/>
    <w:rsid w:val="00B3682E"/>
    <w:rsid w:val="00B37591"/>
    <w:rsid w:val="00B41845"/>
    <w:rsid w:val="00B45FD9"/>
    <w:rsid w:val="00B46277"/>
    <w:rsid w:val="00B47CBD"/>
    <w:rsid w:val="00B50BD9"/>
    <w:rsid w:val="00B62454"/>
    <w:rsid w:val="00B65BEA"/>
    <w:rsid w:val="00B66CFB"/>
    <w:rsid w:val="00B7283F"/>
    <w:rsid w:val="00B73890"/>
    <w:rsid w:val="00B758A4"/>
    <w:rsid w:val="00B76EC9"/>
    <w:rsid w:val="00B77895"/>
    <w:rsid w:val="00B8001A"/>
    <w:rsid w:val="00B817F0"/>
    <w:rsid w:val="00B8377D"/>
    <w:rsid w:val="00B8509E"/>
    <w:rsid w:val="00B900F6"/>
    <w:rsid w:val="00B901B1"/>
    <w:rsid w:val="00B92BA5"/>
    <w:rsid w:val="00BA4527"/>
    <w:rsid w:val="00BA5770"/>
    <w:rsid w:val="00BB0534"/>
    <w:rsid w:val="00BB214B"/>
    <w:rsid w:val="00BB361F"/>
    <w:rsid w:val="00BB75E4"/>
    <w:rsid w:val="00BC0098"/>
    <w:rsid w:val="00BC2140"/>
    <w:rsid w:val="00BC2CF5"/>
    <w:rsid w:val="00BC7643"/>
    <w:rsid w:val="00BC7769"/>
    <w:rsid w:val="00BC79A0"/>
    <w:rsid w:val="00BD179E"/>
    <w:rsid w:val="00BD349D"/>
    <w:rsid w:val="00BD50C8"/>
    <w:rsid w:val="00BD564C"/>
    <w:rsid w:val="00BD5B86"/>
    <w:rsid w:val="00BD6699"/>
    <w:rsid w:val="00BD7166"/>
    <w:rsid w:val="00BE0515"/>
    <w:rsid w:val="00BE29D5"/>
    <w:rsid w:val="00BE35B4"/>
    <w:rsid w:val="00BE484D"/>
    <w:rsid w:val="00BE4AB7"/>
    <w:rsid w:val="00BE657F"/>
    <w:rsid w:val="00BE7A68"/>
    <w:rsid w:val="00BE7ED4"/>
    <w:rsid w:val="00BF069B"/>
    <w:rsid w:val="00BF0E0A"/>
    <w:rsid w:val="00BF1735"/>
    <w:rsid w:val="00BF2577"/>
    <w:rsid w:val="00BF60D5"/>
    <w:rsid w:val="00BF6327"/>
    <w:rsid w:val="00BF7C3C"/>
    <w:rsid w:val="00C018E4"/>
    <w:rsid w:val="00C01FB1"/>
    <w:rsid w:val="00C1049A"/>
    <w:rsid w:val="00C15B7A"/>
    <w:rsid w:val="00C16709"/>
    <w:rsid w:val="00C17AEA"/>
    <w:rsid w:val="00C2118A"/>
    <w:rsid w:val="00C231A6"/>
    <w:rsid w:val="00C24819"/>
    <w:rsid w:val="00C260C3"/>
    <w:rsid w:val="00C26788"/>
    <w:rsid w:val="00C300E0"/>
    <w:rsid w:val="00C33390"/>
    <w:rsid w:val="00C3460B"/>
    <w:rsid w:val="00C41811"/>
    <w:rsid w:val="00C4209D"/>
    <w:rsid w:val="00C43D95"/>
    <w:rsid w:val="00C45EF4"/>
    <w:rsid w:val="00C50959"/>
    <w:rsid w:val="00C5356B"/>
    <w:rsid w:val="00C53BA4"/>
    <w:rsid w:val="00C57B7E"/>
    <w:rsid w:val="00C65DAD"/>
    <w:rsid w:val="00C65FC9"/>
    <w:rsid w:val="00C71650"/>
    <w:rsid w:val="00C72709"/>
    <w:rsid w:val="00C73A41"/>
    <w:rsid w:val="00C74F15"/>
    <w:rsid w:val="00C774FC"/>
    <w:rsid w:val="00C82F19"/>
    <w:rsid w:val="00C84028"/>
    <w:rsid w:val="00C85DAD"/>
    <w:rsid w:val="00C8735C"/>
    <w:rsid w:val="00C916E6"/>
    <w:rsid w:val="00C945BC"/>
    <w:rsid w:val="00C94AD2"/>
    <w:rsid w:val="00C94F36"/>
    <w:rsid w:val="00CA2F9D"/>
    <w:rsid w:val="00CB21A7"/>
    <w:rsid w:val="00CC2D52"/>
    <w:rsid w:val="00CC3320"/>
    <w:rsid w:val="00CC35C8"/>
    <w:rsid w:val="00CC3FBF"/>
    <w:rsid w:val="00CD1697"/>
    <w:rsid w:val="00CD2841"/>
    <w:rsid w:val="00CD61EF"/>
    <w:rsid w:val="00CE322B"/>
    <w:rsid w:val="00CE43EF"/>
    <w:rsid w:val="00CF0123"/>
    <w:rsid w:val="00D020DE"/>
    <w:rsid w:val="00D121C8"/>
    <w:rsid w:val="00D132E3"/>
    <w:rsid w:val="00D14E9C"/>
    <w:rsid w:val="00D157B3"/>
    <w:rsid w:val="00D208F0"/>
    <w:rsid w:val="00D228A7"/>
    <w:rsid w:val="00D23BDA"/>
    <w:rsid w:val="00D26935"/>
    <w:rsid w:val="00D2700D"/>
    <w:rsid w:val="00D27685"/>
    <w:rsid w:val="00D30DD1"/>
    <w:rsid w:val="00D33A0E"/>
    <w:rsid w:val="00D34394"/>
    <w:rsid w:val="00D356DB"/>
    <w:rsid w:val="00D37E12"/>
    <w:rsid w:val="00D41FF9"/>
    <w:rsid w:val="00D44A15"/>
    <w:rsid w:val="00D47B46"/>
    <w:rsid w:val="00D52C84"/>
    <w:rsid w:val="00D52E8B"/>
    <w:rsid w:val="00D555A4"/>
    <w:rsid w:val="00D617AF"/>
    <w:rsid w:val="00D63355"/>
    <w:rsid w:val="00D63F5C"/>
    <w:rsid w:val="00D6678F"/>
    <w:rsid w:val="00D70551"/>
    <w:rsid w:val="00D72F71"/>
    <w:rsid w:val="00D742E8"/>
    <w:rsid w:val="00D742FE"/>
    <w:rsid w:val="00D7505E"/>
    <w:rsid w:val="00D75192"/>
    <w:rsid w:val="00D769B9"/>
    <w:rsid w:val="00D76A91"/>
    <w:rsid w:val="00D77182"/>
    <w:rsid w:val="00D774E3"/>
    <w:rsid w:val="00D77D3A"/>
    <w:rsid w:val="00D81A02"/>
    <w:rsid w:val="00D82D27"/>
    <w:rsid w:val="00D82E89"/>
    <w:rsid w:val="00D84D92"/>
    <w:rsid w:val="00D87EF2"/>
    <w:rsid w:val="00D907DC"/>
    <w:rsid w:val="00D9146B"/>
    <w:rsid w:val="00D919A6"/>
    <w:rsid w:val="00D9385B"/>
    <w:rsid w:val="00D94054"/>
    <w:rsid w:val="00D95BA4"/>
    <w:rsid w:val="00D97B64"/>
    <w:rsid w:val="00DA2E19"/>
    <w:rsid w:val="00DA403A"/>
    <w:rsid w:val="00DA5A37"/>
    <w:rsid w:val="00DB08F3"/>
    <w:rsid w:val="00DB339A"/>
    <w:rsid w:val="00DB3723"/>
    <w:rsid w:val="00DB6E26"/>
    <w:rsid w:val="00DB72C4"/>
    <w:rsid w:val="00DB79FF"/>
    <w:rsid w:val="00DC0BE8"/>
    <w:rsid w:val="00DC23CA"/>
    <w:rsid w:val="00DC255E"/>
    <w:rsid w:val="00DC2F48"/>
    <w:rsid w:val="00DC4145"/>
    <w:rsid w:val="00DC7EEC"/>
    <w:rsid w:val="00DD2AAB"/>
    <w:rsid w:val="00DD4AB7"/>
    <w:rsid w:val="00DD54FB"/>
    <w:rsid w:val="00DD58C2"/>
    <w:rsid w:val="00DE6078"/>
    <w:rsid w:val="00DE77FE"/>
    <w:rsid w:val="00DF1C0C"/>
    <w:rsid w:val="00E05825"/>
    <w:rsid w:val="00E07337"/>
    <w:rsid w:val="00E07F2A"/>
    <w:rsid w:val="00E11162"/>
    <w:rsid w:val="00E11663"/>
    <w:rsid w:val="00E14A2C"/>
    <w:rsid w:val="00E20DF7"/>
    <w:rsid w:val="00E262F4"/>
    <w:rsid w:val="00E26532"/>
    <w:rsid w:val="00E275BF"/>
    <w:rsid w:val="00E31936"/>
    <w:rsid w:val="00E31CB8"/>
    <w:rsid w:val="00E33AB8"/>
    <w:rsid w:val="00E3680B"/>
    <w:rsid w:val="00E36FC8"/>
    <w:rsid w:val="00E403BC"/>
    <w:rsid w:val="00E40625"/>
    <w:rsid w:val="00E417ED"/>
    <w:rsid w:val="00E42C65"/>
    <w:rsid w:val="00E439E3"/>
    <w:rsid w:val="00E452CA"/>
    <w:rsid w:val="00E46CC1"/>
    <w:rsid w:val="00E4778C"/>
    <w:rsid w:val="00E52DFC"/>
    <w:rsid w:val="00E52E7C"/>
    <w:rsid w:val="00E54F9B"/>
    <w:rsid w:val="00E56DB2"/>
    <w:rsid w:val="00E57378"/>
    <w:rsid w:val="00E60AAC"/>
    <w:rsid w:val="00E61700"/>
    <w:rsid w:val="00E61756"/>
    <w:rsid w:val="00E64D0C"/>
    <w:rsid w:val="00E66823"/>
    <w:rsid w:val="00E71C96"/>
    <w:rsid w:val="00E734BF"/>
    <w:rsid w:val="00E752A2"/>
    <w:rsid w:val="00E75C17"/>
    <w:rsid w:val="00E7793B"/>
    <w:rsid w:val="00E80406"/>
    <w:rsid w:val="00E82E57"/>
    <w:rsid w:val="00E87748"/>
    <w:rsid w:val="00E91188"/>
    <w:rsid w:val="00E91B94"/>
    <w:rsid w:val="00E91EFC"/>
    <w:rsid w:val="00E94454"/>
    <w:rsid w:val="00E964F4"/>
    <w:rsid w:val="00E9713D"/>
    <w:rsid w:val="00EA1EB8"/>
    <w:rsid w:val="00EA2EA7"/>
    <w:rsid w:val="00EA70AF"/>
    <w:rsid w:val="00EB44DF"/>
    <w:rsid w:val="00EB6E8E"/>
    <w:rsid w:val="00EB76BE"/>
    <w:rsid w:val="00EC194A"/>
    <w:rsid w:val="00EC3806"/>
    <w:rsid w:val="00EC4A92"/>
    <w:rsid w:val="00EC5C30"/>
    <w:rsid w:val="00ED18A0"/>
    <w:rsid w:val="00ED255E"/>
    <w:rsid w:val="00ED7075"/>
    <w:rsid w:val="00ED7EF4"/>
    <w:rsid w:val="00ED7F4B"/>
    <w:rsid w:val="00EE507E"/>
    <w:rsid w:val="00EE57DE"/>
    <w:rsid w:val="00EE656D"/>
    <w:rsid w:val="00EF35C0"/>
    <w:rsid w:val="00EF77FC"/>
    <w:rsid w:val="00F00AE4"/>
    <w:rsid w:val="00F02122"/>
    <w:rsid w:val="00F02250"/>
    <w:rsid w:val="00F027A2"/>
    <w:rsid w:val="00F027F8"/>
    <w:rsid w:val="00F02B0C"/>
    <w:rsid w:val="00F0413A"/>
    <w:rsid w:val="00F048AC"/>
    <w:rsid w:val="00F0548B"/>
    <w:rsid w:val="00F05F16"/>
    <w:rsid w:val="00F07288"/>
    <w:rsid w:val="00F10247"/>
    <w:rsid w:val="00F106F7"/>
    <w:rsid w:val="00F114D0"/>
    <w:rsid w:val="00F120A9"/>
    <w:rsid w:val="00F142A2"/>
    <w:rsid w:val="00F1570C"/>
    <w:rsid w:val="00F201AD"/>
    <w:rsid w:val="00F22D90"/>
    <w:rsid w:val="00F23769"/>
    <w:rsid w:val="00F2682A"/>
    <w:rsid w:val="00F27AAA"/>
    <w:rsid w:val="00F27E32"/>
    <w:rsid w:val="00F317ED"/>
    <w:rsid w:val="00F3370F"/>
    <w:rsid w:val="00F357A7"/>
    <w:rsid w:val="00F362D5"/>
    <w:rsid w:val="00F417E1"/>
    <w:rsid w:val="00F4184F"/>
    <w:rsid w:val="00F4308D"/>
    <w:rsid w:val="00F46ADD"/>
    <w:rsid w:val="00F50CE9"/>
    <w:rsid w:val="00F5203A"/>
    <w:rsid w:val="00F53900"/>
    <w:rsid w:val="00F54CFD"/>
    <w:rsid w:val="00F54DBD"/>
    <w:rsid w:val="00F55CEE"/>
    <w:rsid w:val="00F60D4C"/>
    <w:rsid w:val="00F61394"/>
    <w:rsid w:val="00F652D8"/>
    <w:rsid w:val="00F664B9"/>
    <w:rsid w:val="00F66EAA"/>
    <w:rsid w:val="00F71AD3"/>
    <w:rsid w:val="00F72C5B"/>
    <w:rsid w:val="00F72CA1"/>
    <w:rsid w:val="00F75644"/>
    <w:rsid w:val="00F80FAC"/>
    <w:rsid w:val="00F8488D"/>
    <w:rsid w:val="00F86BF5"/>
    <w:rsid w:val="00F87254"/>
    <w:rsid w:val="00F91E50"/>
    <w:rsid w:val="00F94639"/>
    <w:rsid w:val="00FA1A18"/>
    <w:rsid w:val="00FA2FAA"/>
    <w:rsid w:val="00FA42AA"/>
    <w:rsid w:val="00FA4527"/>
    <w:rsid w:val="00FA6C60"/>
    <w:rsid w:val="00FA7309"/>
    <w:rsid w:val="00FB3587"/>
    <w:rsid w:val="00FB38B2"/>
    <w:rsid w:val="00FC2566"/>
    <w:rsid w:val="00FC45EC"/>
    <w:rsid w:val="00FC5D12"/>
    <w:rsid w:val="00FC650F"/>
    <w:rsid w:val="00FC7578"/>
    <w:rsid w:val="00FD08CB"/>
    <w:rsid w:val="00FD4CFE"/>
    <w:rsid w:val="00FD576A"/>
    <w:rsid w:val="00FD6B32"/>
    <w:rsid w:val="00FE41C2"/>
    <w:rsid w:val="00FE4D33"/>
    <w:rsid w:val="00FE5E77"/>
    <w:rsid w:val="00FF08CE"/>
    <w:rsid w:val="00FF12C3"/>
    <w:rsid w:val="00FF2895"/>
    <w:rsid w:val="00FF2B0B"/>
    <w:rsid w:val="00FF5292"/>
    <w:rsid w:val="00FF55A4"/>
    <w:rsid w:val="00FF6D9D"/>
    <w:rsid w:val="00FF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217CD"/>
  <w15:docId w15:val="{173E46D7-2F9E-463F-B076-1D70685A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2276"/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9E05ED"/>
    <w:pPr>
      <w:keepNext/>
      <w:jc w:val="center"/>
      <w:outlineLvl w:val="2"/>
    </w:pPr>
    <w:rPr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52276"/>
    <w:pPr>
      <w:tabs>
        <w:tab w:val="left" w:pos="1728"/>
      </w:tabs>
      <w:spacing w:before="240"/>
    </w:pPr>
    <w:rPr>
      <w:rFonts w:ascii="Arial" w:hAnsi="Arial"/>
      <w:sz w:val="22"/>
    </w:rPr>
  </w:style>
  <w:style w:type="table" w:styleId="TableGrid">
    <w:name w:val="Table Grid"/>
    <w:basedOn w:val="TableNormal"/>
    <w:rsid w:val="00483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6C0005"/>
    <w:rPr>
      <w:color w:val="0000FF"/>
      <w:u w:val="single"/>
    </w:rPr>
  </w:style>
  <w:style w:type="paragraph" w:styleId="Footer">
    <w:name w:val="footer"/>
    <w:basedOn w:val="Normal"/>
    <w:rsid w:val="006334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633475"/>
  </w:style>
  <w:style w:type="paragraph" w:styleId="Header">
    <w:name w:val="header"/>
    <w:basedOn w:val="Normal"/>
    <w:rsid w:val="00633475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5555A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1704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704C7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D34394"/>
    <w:rPr>
      <w:b/>
      <w:bCs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0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ia\ZIA\Data%20Communication\CourseOutline-S9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CourseOutline-S99</Template>
  <TotalTime>86</TotalTime>
  <Pages>2</Pages>
  <Words>572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	Semester:  Fall 1996</vt:lpstr>
    </vt:vector>
  </TitlesOfParts>
  <Company>FAST-ICS</Company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	Semester:  Fall 1996</dc:title>
  <dc:creator>Beacon House</dc:creator>
  <cp:lastModifiedBy>Khaver Zia</cp:lastModifiedBy>
  <cp:revision>55</cp:revision>
  <cp:lastPrinted>2023-09-01T10:34:00Z</cp:lastPrinted>
  <dcterms:created xsi:type="dcterms:W3CDTF">2020-10-03T10:58:00Z</dcterms:created>
  <dcterms:modified xsi:type="dcterms:W3CDTF">2023-09-07T14:11:00Z</dcterms:modified>
</cp:coreProperties>
</file>