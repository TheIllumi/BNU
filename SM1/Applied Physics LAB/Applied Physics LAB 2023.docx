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178D" w:rsidRDefault="002E178D">
      <w:pPr>
        <w:pBdr>
          <w:bottom w:val="single" w:sz="6" w:space="1" w:color="auto"/>
        </w:pBdr>
        <w:tabs>
          <w:tab w:val="left" w:pos="4896"/>
        </w:tabs>
        <w:ind w:left="6192" w:right="-360" w:hanging="6192"/>
        <w:rPr>
          <w:rFonts w:ascii="Arial" w:hAnsi="Arial" w:cs="Arial"/>
          <w:b/>
        </w:rPr>
      </w:pPr>
    </w:p>
    <w:p w:rsidR="00FD08CB" w:rsidRDefault="0006569B" w:rsidP="000A3680">
      <w:pPr>
        <w:tabs>
          <w:tab w:val="left" w:pos="4896"/>
        </w:tabs>
        <w:ind w:left="6192" w:right="-360" w:hanging="6192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</w:rPr>
        <w:t xml:space="preserve">APPLIED PHYSICS </w:t>
      </w:r>
      <w:r w:rsidR="000A3680">
        <w:rPr>
          <w:rFonts w:ascii="Arial" w:hAnsi="Arial" w:cs="Arial"/>
          <w:b/>
        </w:rPr>
        <w:t>LAB (</w:t>
      </w:r>
      <w:r w:rsidR="00E439E3">
        <w:rPr>
          <w:rFonts w:ascii="Arial" w:hAnsi="Arial" w:cs="Arial"/>
          <w:b/>
        </w:rPr>
        <w:t>LAB-105</w:t>
      </w:r>
      <w:r w:rsidR="001B29B8">
        <w:rPr>
          <w:rFonts w:ascii="Arial" w:hAnsi="Arial" w:cs="Arial"/>
          <w:b/>
        </w:rPr>
        <w:t>)</w:t>
      </w:r>
      <w:r w:rsidR="00067B0E">
        <w:rPr>
          <w:rFonts w:ascii="Arial" w:hAnsi="Arial" w:cs="Arial"/>
          <w:b/>
        </w:rPr>
        <w:tab/>
      </w:r>
      <w:r w:rsidR="003159C1">
        <w:rPr>
          <w:rFonts w:ascii="Arial" w:hAnsi="Arial" w:cs="Arial"/>
          <w:sz w:val="22"/>
        </w:rPr>
        <w:t xml:space="preserve"> </w:t>
      </w:r>
      <w:r w:rsidR="000C7771">
        <w:rPr>
          <w:rFonts w:ascii="Arial" w:hAnsi="Arial" w:cs="Arial"/>
          <w:sz w:val="22"/>
        </w:rPr>
        <w:tab/>
      </w:r>
      <w:r w:rsidR="00362EB1">
        <w:rPr>
          <w:rFonts w:ascii="Arial" w:hAnsi="Arial" w:cs="Arial"/>
          <w:sz w:val="22"/>
        </w:rPr>
        <w:t xml:space="preserve"> </w:t>
      </w:r>
      <w:r w:rsidR="00451BC8" w:rsidRPr="00D919A6">
        <w:rPr>
          <w:rFonts w:ascii="Arial" w:hAnsi="Arial" w:cs="Arial"/>
          <w:sz w:val="22"/>
        </w:rPr>
        <w:t xml:space="preserve">Semester:  </w:t>
      </w:r>
      <w:r w:rsidR="00E94454">
        <w:rPr>
          <w:rFonts w:ascii="Arial" w:hAnsi="Arial" w:cs="Arial"/>
          <w:b/>
          <w:sz w:val="22"/>
        </w:rPr>
        <w:t>Fall</w:t>
      </w:r>
      <w:r w:rsidR="005552AC">
        <w:rPr>
          <w:rFonts w:ascii="Arial" w:hAnsi="Arial" w:cs="Arial"/>
          <w:b/>
          <w:sz w:val="22"/>
        </w:rPr>
        <w:t xml:space="preserve"> </w:t>
      </w:r>
      <w:r w:rsidR="00123F2D">
        <w:rPr>
          <w:rFonts w:ascii="Arial" w:hAnsi="Arial" w:cs="Arial"/>
          <w:b/>
          <w:sz w:val="22"/>
        </w:rPr>
        <w:t>20</w:t>
      </w:r>
      <w:r w:rsidR="00236879">
        <w:rPr>
          <w:rFonts w:ascii="Arial" w:hAnsi="Arial" w:cs="Arial"/>
          <w:b/>
          <w:sz w:val="22"/>
        </w:rPr>
        <w:t>23</w:t>
      </w:r>
    </w:p>
    <w:p w:rsidR="00FD08CB" w:rsidRDefault="00FD08CB" w:rsidP="000A3680">
      <w:pPr>
        <w:tabs>
          <w:tab w:val="left" w:pos="4896"/>
        </w:tabs>
        <w:ind w:left="6192" w:right="-360" w:hanging="6192"/>
        <w:rPr>
          <w:rFonts w:ascii="Arial" w:hAnsi="Arial" w:cs="Arial"/>
          <w:b/>
          <w:sz w:val="22"/>
        </w:rPr>
      </w:pPr>
      <w:r w:rsidRPr="00D919A6">
        <w:rPr>
          <w:rFonts w:ascii="Arial" w:hAnsi="Arial" w:cs="Arial"/>
          <w:sz w:val="22"/>
        </w:rPr>
        <w:t>Credit Hr</w:t>
      </w:r>
      <w:r w:rsidR="00C562DD">
        <w:rPr>
          <w:rFonts w:ascii="Arial" w:hAnsi="Arial" w:cs="Arial"/>
          <w:sz w:val="22"/>
        </w:rPr>
        <w:t>.</w:t>
      </w:r>
      <w:r w:rsidRPr="00D919A6">
        <w:rPr>
          <w:rFonts w:ascii="Arial" w:hAnsi="Arial" w:cs="Arial"/>
          <w:b/>
          <w:sz w:val="22"/>
        </w:rPr>
        <w:t>:</w:t>
      </w:r>
      <w:r w:rsidRPr="00D919A6">
        <w:rPr>
          <w:rFonts w:ascii="Arial" w:hAnsi="Arial" w:cs="Arial"/>
          <w:sz w:val="22"/>
        </w:rPr>
        <w:t xml:space="preserve">  </w:t>
      </w:r>
      <w:r w:rsidR="002E178D">
        <w:rPr>
          <w:rFonts w:ascii="Arial" w:hAnsi="Arial" w:cs="Arial"/>
          <w:sz w:val="22"/>
        </w:rPr>
        <w:t xml:space="preserve">   </w:t>
      </w:r>
      <w:r w:rsidR="000A3680">
        <w:rPr>
          <w:rFonts w:ascii="Arial" w:hAnsi="Arial" w:cs="Arial"/>
          <w:b/>
          <w:sz w:val="22"/>
        </w:rPr>
        <w:t>1</w:t>
      </w:r>
      <w:r w:rsidR="00BF1735" w:rsidRPr="00D919A6">
        <w:rPr>
          <w:rFonts w:ascii="Arial" w:hAnsi="Arial" w:cs="Arial"/>
          <w:b/>
          <w:sz w:val="22"/>
        </w:rPr>
        <w:tab/>
      </w:r>
      <w:r w:rsidR="00FB38B2" w:rsidRPr="00D919A6">
        <w:rPr>
          <w:rFonts w:ascii="Arial" w:hAnsi="Arial" w:cs="Arial"/>
          <w:b/>
          <w:sz w:val="22"/>
        </w:rPr>
        <w:t xml:space="preserve">        </w:t>
      </w:r>
      <w:r w:rsidR="003159C1">
        <w:rPr>
          <w:rFonts w:ascii="Arial" w:hAnsi="Arial" w:cs="Arial"/>
          <w:b/>
          <w:sz w:val="22"/>
        </w:rPr>
        <w:tab/>
      </w:r>
      <w:r w:rsidR="00FB38B2" w:rsidRPr="00451BC8">
        <w:rPr>
          <w:rFonts w:ascii="Arial" w:hAnsi="Arial" w:cs="Arial"/>
          <w:sz w:val="22"/>
        </w:rPr>
        <w:t xml:space="preserve"> </w:t>
      </w:r>
      <w:r w:rsidR="00451BC8" w:rsidRPr="00451BC8">
        <w:rPr>
          <w:rFonts w:ascii="Arial" w:hAnsi="Arial" w:cs="Arial"/>
          <w:sz w:val="22"/>
        </w:rPr>
        <w:t>Instructor:</w:t>
      </w:r>
      <w:r w:rsidR="00123F2D">
        <w:rPr>
          <w:rFonts w:ascii="Arial" w:hAnsi="Arial" w:cs="Arial"/>
          <w:sz w:val="22"/>
        </w:rPr>
        <w:t xml:space="preserve"> </w:t>
      </w:r>
      <w:r w:rsidR="00193ADD">
        <w:rPr>
          <w:rFonts w:ascii="Arial" w:hAnsi="Arial" w:cs="Arial"/>
          <w:sz w:val="22"/>
        </w:rPr>
        <w:t xml:space="preserve"> </w:t>
      </w:r>
      <w:r w:rsidR="00123F2D" w:rsidRPr="00123F2D">
        <w:rPr>
          <w:rFonts w:ascii="Arial" w:hAnsi="Arial" w:cs="Arial"/>
          <w:b/>
          <w:bCs/>
          <w:sz w:val="22"/>
        </w:rPr>
        <w:t>Dr. Khaver Zia</w:t>
      </w:r>
      <w:r w:rsidR="00123F2D">
        <w:rPr>
          <w:rFonts w:ascii="Arial" w:hAnsi="Arial" w:cs="Arial"/>
          <w:sz w:val="22"/>
        </w:rPr>
        <w:t xml:space="preserve"> </w:t>
      </w:r>
    </w:p>
    <w:p w:rsidR="001B4ACF" w:rsidRDefault="001B4ACF" w:rsidP="001E0EDE">
      <w:pPr>
        <w:tabs>
          <w:tab w:val="left" w:pos="1440"/>
          <w:tab w:val="left" w:pos="3240"/>
        </w:tabs>
        <w:ind w:left="6192" w:right="-360" w:hanging="6192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Pre-requisite:</w:t>
      </w:r>
      <w:r w:rsidR="002E178D">
        <w:rPr>
          <w:rFonts w:ascii="Arial" w:hAnsi="Arial" w:cs="Arial"/>
          <w:sz w:val="22"/>
        </w:rPr>
        <w:t xml:space="preserve"> </w:t>
      </w:r>
      <w:r w:rsidR="000C7771" w:rsidRPr="000C7771">
        <w:rPr>
          <w:rFonts w:ascii="Arial" w:hAnsi="Arial" w:cs="Arial"/>
          <w:b/>
          <w:sz w:val="22"/>
        </w:rPr>
        <w:t>Nil</w:t>
      </w:r>
    </w:p>
    <w:p w:rsidR="001B29B8" w:rsidRPr="0047107D" w:rsidRDefault="00C018E4" w:rsidP="000A3680">
      <w:pPr>
        <w:pBdr>
          <w:bottom w:val="single" w:sz="6" w:space="1" w:color="auto"/>
        </w:pBdr>
        <w:tabs>
          <w:tab w:val="left" w:pos="1440"/>
          <w:tab w:val="left" w:pos="3240"/>
        </w:tabs>
        <w:ind w:left="6192" w:right="-360" w:hanging="6192"/>
        <w:rPr>
          <w:rFonts w:ascii="Arial" w:hAnsi="Arial" w:cs="Arial"/>
          <w:b/>
          <w:sz w:val="22"/>
        </w:rPr>
      </w:pPr>
      <w:r>
        <w:rPr>
          <w:rFonts w:ascii="Arial" w:hAnsi="Arial" w:cs="Arial"/>
          <w:sz w:val="22"/>
        </w:rPr>
        <w:t>Contact Hrs</w:t>
      </w:r>
      <w:r w:rsidR="00C562DD">
        <w:rPr>
          <w:rFonts w:ascii="Arial" w:hAnsi="Arial" w:cs="Arial"/>
          <w:sz w:val="22"/>
        </w:rPr>
        <w:t>.</w:t>
      </w:r>
      <w:r w:rsidR="00923501" w:rsidRPr="00D919A6">
        <w:rPr>
          <w:rFonts w:ascii="Arial" w:hAnsi="Arial" w:cs="Arial"/>
          <w:sz w:val="22"/>
        </w:rPr>
        <w:t xml:space="preserve">: </w:t>
      </w:r>
      <w:r w:rsidR="00E439E3">
        <w:rPr>
          <w:rFonts w:ascii="Arial" w:hAnsi="Arial" w:cs="Arial"/>
          <w:sz w:val="22"/>
        </w:rPr>
        <w:t xml:space="preserve"> </w:t>
      </w:r>
      <w:r w:rsidR="00236879">
        <w:rPr>
          <w:rFonts w:ascii="Arial" w:hAnsi="Arial" w:cs="Arial"/>
          <w:b/>
          <w:bCs/>
          <w:sz w:val="22"/>
        </w:rPr>
        <w:t>As per class schedule</w:t>
      </w:r>
    </w:p>
    <w:p w:rsidR="00865AC7" w:rsidRDefault="00FD08CB" w:rsidP="00DC7EEC">
      <w:pPr>
        <w:tabs>
          <w:tab w:val="left" w:pos="1728"/>
        </w:tabs>
        <w:spacing w:before="240"/>
        <w:ind w:left="1728" w:hanging="1728"/>
        <w:jc w:val="both"/>
        <w:rPr>
          <w:rFonts w:ascii="Arial" w:hAnsi="Arial" w:cs="Arial"/>
          <w:b/>
        </w:rPr>
      </w:pPr>
      <w:r w:rsidRPr="00111030">
        <w:rPr>
          <w:rFonts w:ascii="Arial" w:hAnsi="Arial" w:cs="Arial"/>
          <w:b/>
        </w:rPr>
        <w:t>Course Objective</w:t>
      </w:r>
      <w:r w:rsidR="00FB6F78">
        <w:rPr>
          <w:rFonts w:ascii="Arial" w:hAnsi="Arial" w:cs="Arial"/>
          <w:b/>
        </w:rPr>
        <w:t xml:space="preserve"> of LAB</w:t>
      </w:r>
      <w:r w:rsidRPr="00111030">
        <w:rPr>
          <w:rFonts w:ascii="Arial" w:hAnsi="Arial" w:cs="Arial"/>
          <w:b/>
        </w:rPr>
        <w:t>:</w:t>
      </w:r>
    </w:p>
    <w:p w:rsidR="00713481" w:rsidRDefault="00713481" w:rsidP="00713481">
      <w:pPr>
        <w:jc w:val="both"/>
        <w:rPr>
          <w:rFonts w:ascii="Arial" w:hAnsi="Arial" w:cs="Arial"/>
          <w:sz w:val="20"/>
        </w:rPr>
      </w:pPr>
    </w:p>
    <w:p w:rsidR="000A3680" w:rsidRDefault="00713481" w:rsidP="00CC36BF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Th</w:t>
      </w:r>
      <w:r w:rsidR="000A3680">
        <w:rPr>
          <w:rFonts w:ascii="Arial" w:hAnsi="Arial" w:cs="Arial"/>
          <w:sz w:val="20"/>
        </w:rPr>
        <w:t xml:space="preserve">e Applied Physics Lab is complementary </w:t>
      </w:r>
      <w:r w:rsidR="00FB6F78">
        <w:rPr>
          <w:rFonts w:ascii="Arial" w:hAnsi="Arial" w:cs="Arial"/>
          <w:sz w:val="20"/>
        </w:rPr>
        <w:t xml:space="preserve">to the </w:t>
      </w:r>
      <w:r w:rsidR="000A3680">
        <w:rPr>
          <w:rFonts w:ascii="Arial" w:hAnsi="Arial" w:cs="Arial"/>
          <w:sz w:val="20"/>
        </w:rPr>
        <w:t xml:space="preserve">course of Applied Physics. The objective is to impart understanding of </w:t>
      </w:r>
      <w:r w:rsidR="007B1A0A">
        <w:rPr>
          <w:rFonts w:ascii="Arial" w:hAnsi="Arial" w:cs="Arial"/>
          <w:sz w:val="20"/>
        </w:rPr>
        <w:t xml:space="preserve">electrical circuits and basic electronic devices </w:t>
      </w:r>
      <w:r w:rsidR="000A3680">
        <w:rPr>
          <w:rFonts w:ascii="Arial" w:hAnsi="Arial" w:cs="Arial"/>
          <w:sz w:val="20"/>
        </w:rPr>
        <w:t>by means of Lab experiments. The experiments are rela</w:t>
      </w:r>
      <w:r w:rsidR="007B1A0A">
        <w:rPr>
          <w:rFonts w:ascii="Arial" w:hAnsi="Arial" w:cs="Arial"/>
          <w:sz w:val="20"/>
        </w:rPr>
        <w:t xml:space="preserve">ted to principles of electricity </w:t>
      </w:r>
      <w:r w:rsidR="00953E9D">
        <w:rPr>
          <w:rFonts w:ascii="Arial" w:hAnsi="Arial" w:cs="Arial"/>
          <w:sz w:val="20"/>
        </w:rPr>
        <w:t xml:space="preserve">and </w:t>
      </w:r>
      <w:r w:rsidR="000A3680">
        <w:rPr>
          <w:rFonts w:ascii="Arial" w:hAnsi="Arial" w:cs="Arial"/>
          <w:sz w:val="20"/>
        </w:rPr>
        <w:t xml:space="preserve">electronics devices. </w:t>
      </w:r>
    </w:p>
    <w:p w:rsidR="00953E9D" w:rsidRDefault="00953E9D" w:rsidP="00CC36BF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Students will be required to do the experiments in groups and record the</w:t>
      </w:r>
      <w:r w:rsidR="00FB6F78">
        <w:rPr>
          <w:rFonts w:ascii="Arial" w:hAnsi="Arial" w:cs="Arial"/>
          <w:sz w:val="20"/>
        </w:rPr>
        <w:t xml:space="preserve"> results </w:t>
      </w:r>
      <w:r w:rsidR="00CC36BF">
        <w:rPr>
          <w:rFonts w:ascii="Arial" w:hAnsi="Arial" w:cs="Arial"/>
          <w:sz w:val="20"/>
        </w:rPr>
        <w:t xml:space="preserve">in prescribed format </w:t>
      </w:r>
      <w:r w:rsidR="00664078">
        <w:rPr>
          <w:rFonts w:ascii="Arial" w:hAnsi="Arial" w:cs="Arial"/>
          <w:sz w:val="20"/>
        </w:rPr>
        <w:t xml:space="preserve">in their </w:t>
      </w:r>
      <w:r w:rsidR="00FB6F78">
        <w:rPr>
          <w:rFonts w:ascii="Arial" w:hAnsi="Arial" w:cs="Arial"/>
          <w:sz w:val="20"/>
        </w:rPr>
        <w:t>Lab notebooks</w:t>
      </w:r>
      <w:r w:rsidR="00CC36BF">
        <w:rPr>
          <w:rFonts w:ascii="Arial" w:hAnsi="Arial" w:cs="Arial"/>
          <w:sz w:val="20"/>
        </w:rPr>
        <w:t>.</w:t>
      </w:r>
      <w:r w:rsidR="00FB6F78">
        <w:rPr>
          <w:rFonts w:ascii="Arial" w:hAnsi="Arial" w:cs="Arial"/>
          <w:sz w:val="20"/>
        </w:rPr>
        <w:t xml:space="preserve"> </w:t>
      </w:r>
    </w:p>
    <w:p w:rsidR="00BA5770" w:rsidRPr="0053018E" w:rsidRDefault="00BA5770" w:rsidP="00AC1EFE">
      <w:pPr>
        <w:tabs>
          <w:tab w:val="left" w:pos="1728"/>
        </w:tabs>
        <w:spacing w:before="240"/>
        <w:rPr>
          <w:rFonts w:ascii="Arial" w:hAnsi="Arial" w:cs="Arial"/>
          <w:b/>
        </w:rPr>
      </w:pPr>
      <w:r w:rsidRPr="0053018E">
        <w:rPr>
          <w:rFonts w:ascii="Arial" w:hAnsi="Arial" w:cs="Arial"/>
          <w:b/>
        </w:rPr>
        <w:t>Learning Outcomes:</w:t>
      </w:r>
      <w:r w:rsidR="00AC1EFE">
        <w:rPr>
          <w:rFonts w:ascii="Arial" w:hAnsi="Arial" w:cs="Arial"/>
          <w:b/>
        </w:rPr>
        <w:br/>
      </w:r>
    </w:p>
    <w:p w:rsidR="00BA5770" w:rsidRDefault="00BA5770" w:rsidP="008E6867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1.</w:t>
      </w:r>
      <w:r w:rsidR="0035555A">
        <w:rPr>
          <w:rFonts w:ascii="Arial" w:hAnsi="Arial" w:cs="Arial"/>
          <w:sz w:val="20"/>
        </w:rPr>
        <w:t xml:space="preserve"> To </w:t>
      </w:r>
      <w:r w:rsidR="008E6867">
        <w:rPr>
          <w:rFonts w:ascii="Arial" w:hAnsi="Arial" w:cs="Arial"/>
          <w:sz w:val="20"/>
        </w:rPr>
        <w:t>become familiar with operation of Trainer Board, Power supply and Digital Multimeter</w:t>
      </w:r>
      <w:r w:rsidR="0035555A">
        <w:rPr>
          <w:rFonts w:ascii="Arial" w:hAnsi="Arial" w:cs="Arial"/>
          <w:sz w:val="20"/>
        </w:rPr>
        <w:t xml:space="preserve"> </w:t>
      </w:r>
    </w:p>
    <w:p w:rsidR="00BA5770" w:rsidRDefault="00BA5770" w:rsidP="008E6867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2.</w:t>
      </w:r>
      <w:r w:rsidR="00550F6A">
        <w:rPr>
          <w:rFonts w:ascii="Arial" w:hAnsi="Arial" w:cs="Arial"/>
          <w:sz w:val="20"/>
        </w:rPr>
        <w:t xml:space="preserve"> </w:t>
      </w:r>
      <w:r w:rsidR="00380EDB">
        <w:rPr>
          <w:rFonts w:ascii="Arial" w:hAnsi="Arial" w:cs="Arial"/>
          <w:sz w:val="20"/>
        </w:rPr>
        <w:t xml:space="preserve">To </w:t>
      </w:r>
      <w:r w:rsidR="008E6867">
        <w:rPr>
          <w:rFonts w:ascii="Arial" w:hAnsi="Arial" w:cs="Arial"/>
          <w:sz w:val="20"/>
        </w:rPr>
        <w:t xml:space="preserve">become familiar with </w:t>
      </w:r>
      <w:r w:rsidR="00DA403A">
        <w:rPr>
          <w:rFonts w:ascii="Arial" w:hAnsi="Arial" w:cs="Arial"/>
          <w:sz w:val="20"/>
        </w:rPr>
        <w:t xml:space="preserve">working of </w:t>
      </w:r>
      <w:r w:rsidR="008E6867">
        <w:rPr>
          <w:rFonts w:ascii="Arial" w:hAnsi="Arial" w:cs="Arial"/>
          <w:sz w:val="20"/>
        </w:rPr>
        <w:t>Oscilloscope and Frequency Generator</w:t>
      </w:r>
    </w:p>
    <w:p w:rsidR="00524FB0" w:rsidRDefault="00BA5770" w:rsidP="008E6867">
      <w:pPr>
        <w:ind w:left="180" w:hanging="18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3.</w:t>
      </w:r>
      <w:r w:rsidR="00380EDB">
        <w:rPr>
          <w:rFonts w:ascii="Arial" w:hAnsi="Arial" w:cs="Arial"/>
          <w:sz w:val="20"/>
        </w:rPr>
        <w:t xml:space="preserve"> To </w:t>
      </w:r>
      <w:r w:rsidR="008E6867">
        <w:rPr>
          <w:rFonts w:ascii="Arial" w:hAnsi="Arial" w:cs="Arial"/>
          <w:sz w:val="20"/>
        </w:rPr>
        <w:t>verify Ohm’s Law an</w:t>
      </w:r>
      <w:r w:rsidR="00CC36BF">
        <w:rPr>
          <w:rFonts w:ascii="Arial" w:hAnsi="Arial" w:cs="Arial"/>
          <w:sz w:val="20"/>
        </w:rPr>
        <w:t>d</w:t>
      </w:r>
      <w:r w:rsidR="008E6867">
        <w:rPr>
          <w:rFonts w:ascii="Arial" w:hAnsi="Arial" w:cs="Arial"/>
          <w:sz w:val="20"/>
        </w:rPr>
        <w:t xml:space="preserve"> examine working of Series and parallel circuits</w:t>
      </w:r>
      <w:r w:rsidR="00380EDB">
        <w:rPr>
          <w:rFonts w:ascii="Arial" w:hAnsi="Arial" w:cs="Arial"/>
          <w:sz w:val="20"/>
        </w:rPr>
        <w:t xml:space="preserve"> </w:t>
      </w:r>
    </w:p>
    <w:p w:rsidR="00BA5770" w:rsidRDefault="008E6867" w:rsidP="00AC1EFE">
      <w:pPr>
        <w:ind w:left="180" w:hanging="18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4. To study characteristics of p-n junction, BJT</w:t>
      </w:r>
      <w:r w:rsidR="00AC1EFE">
        <w:rPr>
          <w:rFonts w:ascii="Arial" w:hAnsi="Arial" w:cs="Arial"/>
          <w:sz w:val="20"/>
        </w:rPr>
        <w:t xml:space="preserve"> and F</w:t>
      </w:r>
      <w:r>
        <w:rPr>
          <w:rFonts w:ascii="Arial" w:hAnsi="Arial" w:cs="Arial"/>
          <w:sz w:val="20"/>
        </w:rPr>
        <w:t>ET</w:t>
      </w:r>
      <w:r w:rsidR="00AC1EFE">
        <w:rPr>
          <w:rFonts w:ascii="Arial" w:hAnsi="Arial" w:cs="Arial"/>
          <w:sz w:val="20"/>
        </w:rPr>
        <w:br/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br/>
      </w:r>
    </w:p>
    <w:p w:rsidR="0035555A" w:rsidRDefault="0071586D" w:rsidP="0071586D">
      <w:p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Laboratory Manuals</w:t>
      </w:r>
      <w:r w:rsidR="0035555A" w:rsidRPr="00531948">
        <w:rPr>
          <w:rFonts w:ascii="Arial" w:hAnsi="Arial" w:cs="Arial"/>
          <w:b/>
          <w:sz w:val="20"/>
        </w:rPr>
        <w:t>:</w:t>
      </w:r>
    </w:p>
    <w:p w:rsidR="0035555A" w:rsidRDefault="00524FB0" w:rsidP="00495BFA">
      <w:pPr>
        <w:pStyle w:val="ListParagraph"/>
        <w:numPr>
          <w:ilvl w:val="0"/>
          <w:numId w:val="6"/>
        </w:numPr>
        <w:ind w:left="360"/>
        <w:rPr>
          <w:rFonts w:ascii="Arial" w:hAnsi="Arial" w:cs="Arial"/>
          <w:sz w:val="20"/>
        </w:rPr>
      </w:pPr>
      <w:r w:rsidRPr="00524FB0">
        <w:rPr>
          <w:rFonts w:ascii="Arial" w:hAnsi="Arial" w:cs="Arial"/>
          <w:sz w:val="20"/>
        </w:rPr>
        <w:t>DC Electrical Circuit Analysis. Laboratory Manual. J.M. Fiore</w:t>
      </w:r>
      <w:r w:rsidR="00495BFA">
        <w:rPr>
          <w:rFonts w:ascii="Arial" w:hAnsi="Arial" w:cs="Arial"/>
          <w:sz w:val="20"/>
        </w:rPr>
        <w:t>.</w:t>
      </w:r>
      <w:r w:rsidR="0071586D">
        <w:rPr>
          <w:rFonts w:ascii="Arial" w:hAnsi="Arial" w:cs="Arial"/>
          <w:sz w:val="20"/>
        </w:rPr>
        <w:t xml:space="preserve"> (2020)</w:t>
      </w:r>
    </w:p>
    <w:p w:rsidR="00495BFA" w:rsidRPr="00524FB0" w:rsidRDefault="00495BFA" w:rsidP="00495BFA">
      <w:pPr>
        <w:pStyle w:val="ListParagraph"/>
        <w:numPr>
          <w:ilvl w:val="0"/>
          <w:numId w:val="6"/>
        </w:numPr>
        <w:ind w:left="36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Semiconductor Devices Laboratory Manual. J.M. Fiore </w:t>
      </w:r>
      <w:r w:rsidR="0071586D">
        <w:rPr>
          <w:rFonts w:ascii="Arial" w:hAnsi="Arial" w:cs="Arial"/>
          <w:sz w:val="20"/>
        </w:rPr>
        <w:t>(2019)</w:t>
      </w:r>
    </w:p>
    <w:p w:rsidR="00536679" w:rsidRPr="00713481" w:rsidRDefault="00536679" w:rsidP="00BC0098">
      <w:pPr>
        <w:rPr>
          <w:rFonts w:ascii="Arial" w:hAnsi="Arial" w:cs="Arial"/>
          <w:sz w:val="20"/>
        </w:rPr>
      </w:pPr>
    </w:p>
    <w:p w:rsidR="00536679" w:rsidRPr="00BB361F" w:rsidRDefault="007755AE" w:rsidP="007755A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List of Experiments</w:t>
      </w:r>
    </w:p>
    <w:p w:rsidR="002E4079" w:rsidRPr="007D1336" w:rsidRDefault="002E4079" w:rsidP="007D1336">
      <w:pPr>
        <w:ind w:hanging="378"/>
        <w:rPr>
          <w:rFonts w:ascii="Arial" w:hAnsi="Arial" w:cs="Arial"/>
          <w:sz w:val="18"/>
          <w:szCs w:val="18"/>
        </w:rPr>
      </w:pPr>
    </w:p>
    <w:tbl>
      <w:tblPr>
        <w:tblW w:w="8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918"/>
        <w:gridCol w:w="967"/>
        <w:gridCol w:w="5130"/>
        <w:gridCol w:w="1597"/>
      </w:tblGrid>
      <w:tr w:rsidR="009A61CB" w:rsidRPr="00524862" w:rsidTr="009A61CB">
        <w:trPr>
          <w:cantSplit/>
        </w:trPr>
        <w:tc>
          <w:tcPr>
            <w:tcW w:w="918" w:type="dxa"/>
          </w:tcPr>
          <w:p w:rsidR="009A61CB" w:rsidRPr="00524862" w:rsidRDefault="009A61CB" w:rsidP="0052486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24862">
              <w:rPr>
                <w:rFonts w:ascii="Arial" w:hAnsi="Arial" w:cs="Arial"/>
                <w:b/>
                <w:sz w:val="18"/>
                <w:szCs w:val="18"/>
                <w:u w:val="single"/>
              </w:rPr>
              <w:t>Week</w:t>
            </w:r>
            <w:r w:rsidRPr="00524862">
              <w:rPr>
                <w:rFonts w:ascii="Arial" w:hAnsi="Arial" w:cs="Arial"/>
                <w:b/>
                <w:sz w:val="18"/>
                <w:szCs w:val="18"/>
              </w:rPr>
              <w:t xml:space="preserve"> Mon-</w:t>
            </w:r>
            <w:r w:rsidRPr="00524862">
              <w:rPr>
                <w:rFonts w:ascii="Arial" w:hAnsi="Arial" w:cs="Arial"/>
                <w:b/>
                <w:sz w:val="18"/>
                <w:szCs w:val="18"/>
              </w:rPr>
              <w:br/>
              <w:t>Sat</w:t>
            </w:r>
          </w:p>
        </w:tc>
        <w:tc>
          <w:tcPr>
            <w:tcW w:w="967" w:type="dxa"/>
          </w:tcPr>
          <w:p w:rsidR="009A61CB" w:rsidRDefault="009A61CB" w:rsidP="00EE35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Exp</w:t>
            </w:r>
            <w:r w:rsidR="00EE358E">
              <w:rPr>
                <w:rFonts w:ascii="Arial" w:hAnsi="Arial" w:cs="Arial"/>
                <w:b/>
                <w:sz w:val="20"/>
              </w:rPr>
              <w:t>t.</w:t>
            </w:r>
            <w:r>
              <w:rPr>
                <w:rFonts w:ascii="Arial" w:hAnsi="Arial" w:cs="Arial"/>
                <w:b/>
                <w:sz w:val="20"/>
              </w:rPr>
              <w:t xml:space="preserve"> No. </w:t>
            </w:r>
          </w:p>
        </w:tc>
        <w:tc>
          <w:tcPr>
            <w:tcW w:w="5130" w:type="dxa"/>
          </w:tcPr>
          <w:p w:rsidR="009A61CB" w:rsidRPr="00524862" w:rsidRDefault="009A61CB" w:rsidP="00524862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Experiment </w:t>
            </w:r>
            <w:r w:rsidR="007755AE">
              <w:rPr>
                <w:rFonts w:ascii="Arial" w:hAnsi="Arial" w:cs="Arial"/>
                <w:b/>
                <w:sz w:val="20"/>
              </w:rPr>
              <w:t xml:space="preserve">Title </w:t>
            </w:r>
          </w:p>
        </w:tc>
        <w:tc>
          <w:tcPr>
            <w:tcW w:w="1597" w:type="dxa"/>
          </w:tcPr>
          <w:p w:rsidR="009A61CB" w:rsidRPr="00524862" w:rsidRDefault="007755AE" w:rsidP="0052486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Reference</w:t>
            </w:r>
          </w:p>
          <w:p w:rsidR="009A61CB" w:rsidRPr="00524862" w:rsidRDefault="009A61CB" w:rsidP="00524862">
            <w:pPr>
              <w:spacing w:before="24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9A61CB" w:rsidRPr="00524862" w:rsidTr="001173C3">
        <w:trPr>
          <w:cantSplit/>
        </w:trPr>
        <w:tc>
          <w:tcPr>
            <w:tcW w:w="918" w:type="dxa"/>
          </w:tcPr>
          <w:p w:rsidR="009A61CB" w:rsidRDefault="009A61CB" w:rsidP="00195CF1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</w:t>
            </w:r>
          </w:p>
          <w:p w:rsidR="009A61CB" w:rsidRDefault="00AD294C" w:rsidP="00AD29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11-Sep</w:t>
            </w:r>
            <w:r w:rsidR="009A61CB">
              <w:rPr>
                <w:rFonts w:ascii="Arial" w:hAnsi="Arial" w:cs="Arial"/>
                <w:b/>
                <w:sz w:val="18"/>
                <w:szCs w:val="18"/>
              </w:rPr>
              <w:t>t</w:t>
            </w:r>
          </w:p>
        </w:tc>
        <w:tc>
          <w:tcPr>
            <w:tcW w:w="967" w:type="dxa"/>
          </w:tcPr>
          <w:p w:rsidR="009A61CB" w:rsidRDefault="009A61CB" w:rsidP="009A61CB">
            <w:pPr>
              <w:jc w:val="center"/>
              <w:rPr>
                <w:rFonts w:ascii="Arial" w:hAnsi="Arial" w:cs="Arial"/>
                <w:sz w:val="20"/>
              </w:rPr>
            </w:pPr>
          </w:p>
          <w:p w:rsidR="009A61CB" w:rsidRPr="009A61CB" w:rsidRDefault="009A61CB" w:rsidP="009A61C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9A61CB">
              <w:rPr>
                <w:rFonts w:ascii="Arial" w:hAnsi="Arial" w:cs="Arial"/>
                <w:b/>
                <w:bCs/>
                <w:sz w:val="20"/>
              </w:rPr>
              <w:t>1</w:t>
            </w:r>
          </w:p>
        </w:tc>
        <w:tc>
          <w:tcPr>
            <w:tcW w:w="5130" w:type="dxa"/>
          </w:tcPr>
          <w:p w:rsidR="009A61CB" w:rsidRPr="004A7596" w:rsidRDefault="004A7596" w:rsidP="004A7596">
            <w:pPr>
              <w:spacing w:before="120" w:after="120"/>
              <w:textAlignment w:val="baseline"/>
              <w:rPr>
                <w:rFonts w:asciiTheme="minorBidi" w:hAnsiTheme="minorBidi" w:cstheme="minorBidi"/>
                <w:color w:val="000000"/>
                <w:sz w:val="20"/>
              </w:rPr>
            </w:pPr>
            <w:r>
              <w:rPr>
                <w:rFonts w:asciiTheme="minorBidi" w:hAnsiTheme="minorBidi" w:cstheme="minorBidi"/>
                <w:color w:val="000000"/>
                <w:sz w:val="20"/>
              </w:rPr>
              <w:t>To familiarize with the operation and usage of Digital Multimeter (DMM)</w:t>
            </w:r>
          </w:p>
        </w:tc>
        <w:tc>
          <w:tcPr>
            <w:tcW w:w="1597" w:type="dxa"/>
            <w:vAlign w:val="bottom"/>
          </w:tcPr>
          <w:p w:rsidR="009A61CB" w:rsidRPr="00460C1B" w:rsidRDefault="0071586D" w:rsidP="001173C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</w:t>
            </w:r>
            <w:r w:rsidR="009A61CB">
              <w:rPr>
                <w:rFonts w:ascii="Arial" w:hAnsi="Arial" w:cs="Arial"/>
                <w:sz w:val="20"/>
              </w:rPr>
              <w:br/>
            </w:r>
          </w:p>
          <w:p w:rsidR="009A61CB" w:rsidRPr="00524862" w:rsidRDefault="009A61CB" w:rsidP="001173C3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A61CB" w:rsidRPr="00524862" w:rsidTr="009A61CB">
        <w:trPr>
          <w:cantSplit/>
        </w:trPr>
        <w:tc>
          <w:tcPr>
            <w:tcW w:w="918" w:type="dxa"/>
          </w:tcPr>
          <w:p w:rsidR="009A61CB" w:rsidRDefault="009A61CB" w:rsidP="00195CF1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Wk-2</w:t>
            </w:r>
          </w:p>
          <w:p w:rsidR="009A61CB" w:rsidRDefault="00AD294C" w:rsidP="00AD294C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18-Sep</w:t>
            </w:r>
            <w:r w:rsidR="009A61CB">
              <w:rPr>
                <w:rFonts w:ascii="Arial" w:hAnsi="Arial" w:cs="Arial"/>
                <w:b/>
                <w:sz w:val="18"/>
                <w:szCs w:val="18"/>
              </w:rPr>
              <w:t>t</w:t>
            </w:r>
          </w:p>
        </w:tc>
        <w:tc>
          <w:tcPr>
            <w:tcW w:w="967" w:type="dxa"/>
          </w:tcPr>
          <w:p w:rsidR="009A61CB" w:rsidRDefault="009A61CB" w:rsidP="009A61C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  <w:p w:rsidR="009A61CB" w:rsidRPr="009A61CB" w:rsidRDefault="009A61CB" w:rsidP="009A61C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9A61CB">
              <w:rPr>
                <w:rFonts w:ascii="Arial" w:hAnsi="Arial" w:cs="Arial"/>
                <w:b/>
                <w:bCs/>
                <w:sz w:val="20"/>
              </w:rPr>
              <w:t>2</w:t>
            </w:r>
          </w:p>
          <w:p w:rsidR="009A61CB" w:rsidRDefault="009A61CB" w:rsidP="00C45EF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130" w:type="dxa"/>
          </w:tcPr>
          <w:p w:rsidR="009A61CB" w:rsidRPr="004A7596" w:rsidRDefault="004A7596" w:rsidP="004A7596">
            <w:pPr>
              <w:spacing w:before="120" w:after="120"/>
              <w:textAlignment w:val="baseline"/>
              <w:rPr>
                <w:rFonts w:asciiTheme="minorBidi" w:hAnsiTheme="minorBidi" w:cstheme="minorBidi"/>
                <w:color w:val="000000"/>
                <w:sz w:val="20"/>
              </w:rPr>
            </w:pPr>
            <w:r>
              <w:rPr>
                <w:rFonts w:asciiTheme="minorBidi" w:hAnsiTheme="minorBidi" w:cstheme="minorBidi"/>
                <w:color w:val="000000"/>
                <w:sz w:val="20"/>
              </w:rPr>
              <w:t xml:space="preserve">To familiarize with resistor color codes and measure resistance using a Digital Multimeter (DMM) </w:t>
            </w:r>
          </w:p>
        </w:tc>
        <w:tc>
          <w:tcPr>
            <w:tcW w:w="1597" w:type="dxa"/>
          </w:tcPr>
          <w:p w:rsidR="009A61CB" w:rsidRPr="00460C1B" w:rsidRDefault="0071586D" w:rsidP="0054603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</w:t>
            </w:r>
          </w:p>
          <w:p w:rsidR="009A61CB" w:rsidRPr="00524862" w:rsidRDefault="009A61CB" w:rsidP="0054603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FA4D10" w:rsidRPr="00524862" w:rsidTr="00FA4D10">
        <w:trPr>
          <w:cantSplit/>
        </w:trPr>
        <w:tc>
          <w:tcPr>
            <w:tcW w:w="918" w:type="dxa"/>
          </w:tcPr>
          <w:p w:rsidR="00FA4D10" w:rsidRDefault="00FA4D10" w:rsidP="00FA4D10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Wk-3</w:t>
            </w:r>
          </w:p>
          <w:p w:rsidR="00FA4D10" w:rsidRDefault="00AD294C" w:rsidP="00FA4D10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25-Sep</w:t>
            </w:r>
            <w:r w:rsidR="00FA4D10">
              <w:rPr>
                <w:rFonts w:ascii="Arial" w:hAnsi="Arial" w:cs="Arial"/>
                <w:b/>
                <w:sz w:val="18"/>
                <w:szCs w:val="18"/>
              </w:rPr>
              <w:t>t</w:t>
            </w:r>
          </w:p>
          <w:p w:rsidR="00FA4D10" w:rsidRDefault="00AD294C" w:rsidP="00FA4D10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67" w:type="dxa"/>
            <w:vAlign w:val="center"/>
          </w:tcPr>
          <w:p w:rsidR="00FA4D10" w:rsidRPr="00FA4D10" w:rsidRDefault="00FA4D10" w:rsidP="00FA4D10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A4D10">
              <w:rPr>
                <w:rFonts w:ascii="Arial" w:hAnsi="Arial" w:cs="Arial"/>
                <w:b/>
                <w:bCs/>
                <w:sz w:val="20"/>
              </w:rPr>
              <w:t>3</w:t>
            </w:r>
          </w:p>
        </w:tc>
        <w:tc>
          <w:tcPr>
            <w:tcW w:w="5130" w:type="dxa"/>
          </w:tcPr>
          <w:p w:rsidR="00FA4D10" w:rsidRPr="000444F3" w:rsidRDefault="000444F3" w:rsidP="000444F3">
            <w:pPr>
              <w:spacing w:before="120" w:after="120"/>
              <w:textAlignment w:val="baseline"/>
              <w:rPr>
                <w:rFonts w:asciiTheme="minorBidi" w:hAnsiTheme="minorBidi" w:cstheme="minorBidi"/>
                <w:color w:val="000000"/>
                <w:sz w:val="20"/>
              </w:rPr>
            </w:pPr>
            <w:r>
              <w:rPr>
                <w:rFonts w:asciiTheme="minorBidi" w:hAnsiTheme="minorBidi" w:cstheme="minorBidi"/>
                <w:color w:val="000000"/>
                <w:sz w:val="20"/>
              </w:rPr>
              <w:t>To familiarize with operation of Trainer Board and set up a circuit to verify Ohm’s Law.</w:t>
            </w:r>
          </w:p>
        </w:tc>
        <w:tc>
          <w:tcPr>
            <w:tcW w:w="1597" w:type="dxa"/>
          </w:tcPr>
          <w:p w:rsidR="00FA4D10" w:rsidRPr="00460C1B" w:rsidRDefault="0071586D" w:rsidP="00FA4D1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</w:t>
            </w:r>
          </w:p>
          <w:p w:rsidR="00FA4D10" w:rsidRPr="00524862" w:rsidRDefault="00FA4D10" w:rsidP="00FA4D10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FA4D10" w:rsidRPr="00524862" w:rsidTr="00D54CB5">
        <w:trPr>
          <w:cantSplit/>
        </w:trPr>
        <w:tc>
          <w:tcPr>
            <w:tcW w:w="918" w:type="dxa"/>
          </w:tcPr>
          <w:p w:rsidR="00FA4D10" w:rsidRDefault="00FA4D10" w:rsidP="00FA4D1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Wk-4</w:t>
            </w:r>
            <w:r w:rsidR="00AD294C">
              <w:rPr>
                <w:rFonts w:ascii="Arial" w:hAnsi="Arial" w:cs="Arial"/>
                <w:b/>
                <w:sz w:val="18"/>
                <w:szCs w:val="18"/>
              </w:rPr>
              <w:br/>
              <w:t>02</w:t>
            </w:r>
            <w:r>
              <w:rPr>
                <w:rFonts w:ascii="Arial" w:hAnsi="Arial" w:cs="Arial"/>
                <w:b/>
                <w:sz w:val="18"/>
                <w:szCs w:val="18"/>
              </w:rPr>
              <w:t>-Oct</w:t>
            </w:r>
          </w:p>
          <w:p w:rsidR="00FA4D10" w:rsidRDefault="00FA4D10" w:rsidP="00AD294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:rsidR="00FA4D10" w:rsidRPr="00FA4D10" w:rsidRDefault="00FA4D10" w:rsidP="00FA4D10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5130" w:type="dxa"/>
          </w:tcPr>
          <w:p w:rsidR="00FA4D10" w:rsidRPr="007D6EAC" w:rsidRDefault="006D771C" w:rsidP="00FA4D10">
            <w:pPr>
              <w:rPr>
                <w:rFonts w:asciiTheme="minorBidi" w:hAnsiTheme="minorBidi" w:cstheme="minorBidi"/>
                <w:b/>
                <w:bCs/>
                <w:i/>
                <w:iCs/>
                <w:sz w:val="20"/>
              </w:rPr>
            </w:pPr>
            <w:r w:rsidRPr="007D6EAC">
              <w:rPr>
                <w:rFonts w:ascii="Arial" w:hAnsi="Arial" w:cs="Arial"/>
                <w:b/>
                <w:bCs/>
                <w:i/>
                <w:iCs/>
                <w:sz w:val="20"/>
              </w:rPr>
              <w:t>Checking of Lab Books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</w:rPr>
              <w:t xml:space="preserve"> and Viva</w:t>
            </w:r>
          </w:p>
        </w:tc>
        <w:tc>
          <w:tcPr>
            <w:tcW w:w="1597" w:type="dxa"/>
          </w:tcPr>
          <w:p w:rsidR="00FA4D10" w:rsidRPr="00524862" w:rsidRDefault="00FA4D10" w:rsidP="00ED17B9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FA4D10" w:rsidRPr="00524862" w:rsidTr="009A61CB">
        <w:trPr>
          <w:cantSplit/>
        </w:trPr>
        <w:tc>
          <w:tcPr>
            <w:tcW w:w="918" w:type="dxa"/>
          </w:tcPr>
          <w:p w:rsidR="00FA4D10" w:rsidRDefault="00FA4D10" w:rsidP="00FA4D10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Wk-5</w:t>
            </w:r>
          </w:p>
          <w:p w:rsidR="00FA4D10" w:rsidRDefault="00AD294C" w:rsidP="00FA4D1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09-Oct</w:t>
            </w:r>
          </w:p>
          <w:p w:rsidR="00FA4D10" w:rsidRDefault="00FA4D10" w:rsidP="00AD294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67" w:type="dxa"/>
          </w:tcPr>
          <w:p w:rsidR="00BE2261" w:rsidRDefault="00BE2261" w:rsidP="00FA4D10">
            <w:pPr>
              <w:rPr>
                <w:rFonts w:ascii="Arial" w:hAnsi="Arial" w:cs="Arial"/>
                <w:b/>
                <w:bCs/>
                <w:sz w:val="20"/>
              </w:rPr>
            </w:pPr>
          </w:p>
          <w:p w:rsidR="00FA4D10" w:rsidRDefault="00664078" w:rsidP="00BE226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4</w:t>
            </w:r>
          </w:p>
        </w:tc>
        <w:tc>
          <w:tcPr>
            <w:tcW w:w="5130" w:type="dxa"/>
          </w:tcPr>
          <w:p w:rsidR="00FA4D10" w:rsidRPr="000444F3" w:rsidRDefault="000444F3" w:rsidP="000444F3">
            <w:pPr>
              <w:spacing w:before="120" w:after="120"/>
              <w:textAlignment w:val="baseline"/>
              <w:rPr>
                <w:rFonts w:asciiTheme="minorBidi" w:hAnsiTheme="minorBidi" w:cstheme="minorBidi"/>
                <w:color w:val="000000"/>
                <w:sz w:val="20"/>
              </w:rPr>
            </w:pPr>
            <w:r>
              <w:rPr>
                <w:rFonts w:asciiTheme="minorBidi" w:hAnsiTheme="minorBidi" w:cstheme="minorBidi"/>
                <w:color w:val="000000"/>
                <w:sz w:val="20"/>
              </w:rPr>
              <w:t>To set up a DC series circuit and verify Kirchhoff Voltage law.</w:t>
            </w:r>
          </w:p>
        </w:tc>
        <w:tc>
          <w:tcPr>
            <w:tcW w:w="1597" w:type="dxa"/>
          </w:tcPr>
          <w:p w:rsidR="00FA4D10" w:rsidRPr="00460C1B" w:rsidRDefault="0071586D" w:rsidP="00FA4D1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</w:t>
            </w:r>
            <w:r w:rsidR="00FA4D10">
              <w:rPr>
                <w:rFonts w:ascii="Arial" w:hAnsi="Arial" w:cs="Arial"/>
                <w:sz w:val="20"/>
              </w:rPr>
              <w:br/>
            </w:r>
          </w:p>
          <w:p w:rsidR="00FA4D10" w:rsidRPr="00524862" w:rsidRDefault="00FA4D10" w:rsidP="00FA4D10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FA4D10" w:rsidRPr="00524862" w:rsidTr="00BE2261">
        <w:trPr>
          <w:cantSplit/>
          <w:trHeight w:val="746"/>
        </w:trPr>
        <w:tc>
          <w:tcPr>
            <w:tcW w:w="918" w:type="dxa"/>
          </w:tcPr>
          <w:p w:rsidR="00FA4D10" w:rsidRDefault="00FA4D10" w:rsidP="00A04E7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Wk-6</w:t>
            </w:r>
            <w:r w:rsidR="00A04E76">
              <w:rPr>
                <w:rFonts w:ascii="Arial" w:hAnsi="Arial" w:cs="Arial"/>
                <w:b/>
                <w:sz w:val="18"/>
                <w:szCs w:val="18"/>
              </w:rPr>
              <w:br/>
              <w:t>16-Oct</w:t>
            </w:r>
          </w:p>
        </w:tc>
        <w:tc>
          <w:tcPr>
            <w:tcW w:w="967" w:type="dxa"/>
            <w:vAlign w:val="center"/>
          </w:tcPr>
          <w:p w:rsidR="00FA4D10" w:rsidRDefault="00664078" w:rsidP="00BE226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5</w:t>
            </w:r>
          </w:p>
        </w:tc>
        <w:tc>
          <w:tcPr>
            <w:tcW w:w="5130" w:type="dxa"/>
          </w:tcPr>
          <w:p w:rsidR="00FA4D10" w:rsidRPr="00C8754C" w:rsidRDefault="00C8754C" w:rsidP="00C8754C">
            <w:pPr>
              <w:spacing w:before="120" w:after="120"/>
              <w:textAlignment w:val="baseline"/>
              <w:rPr>
                <w:rFonts w:asciiTheme="minorBidi" w:hAnsiTheme="minorBidi" w:cstheme="minorBidi"/>
                <w:color w:val="000000"/>
                <w:sz w:val="20"/>
              </w:rPr>
            </w:pPr>
            <w:r w:rsidRPr="00C8754C">
              <w:rPr>
                <w:rFonts w:asciiTheme="minorBidi" w:hAnsiTheme="minorBidi" w:cstheme="minorBidi"/>
                <w:color w:val="000000"/>
                <w:sz w:val="20"/>
              </w:rPr>
              <w:t>To familiarize with the operation of Cathode Ray Oscilloscope (CRO) and Function Generator.</w:t>
            </w:r>
          </w:p>
        </w:tc>
        <w:tc>
          <w:tcPr>
            <w:tcW w:w="1597" w:type="dxa"/>
          </w:tcPr>
          <w:p w:rsidR="00FA4D10" w:rsidRPr="00460C1B" w:rsidRDefault="006D771C" w:rsidP="00FA4D1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B</w:t>
            </w:r>
            <w:r w:rsidR="00FA4D10">
              <w:rPr>
                <w:rFonts w:ascii="Arial" w:hAnsi="Arial" w:cs="Arial"/>
                <w:sz w:val="20"/>
              </w:rPr>
              <w:br/>
            </w:r>
          </w:p>
          <w:p w:rsidR="00FA4D10" w:rsidRPr="00524862" w:rsidRDefault="00FA4D10" w:rsidP="00FA4D10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FA4D10" w:rsidRPr="00524862" w:rsidTr="00BE2261">
        <w:trPr>
          <w:cantSplit/>
        </w:trPr>
        <w:tc>
          <w:tcPr>
            <w:tcW w:w="918" w:type="dxa"/>
          </w:tcPr>
          <w:p w:rsidR="00FA4D10" w:rsidRDefault="00FA4D10" w:rsidP="00C4118A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</w:t>
            </w:r>
            <w:r w:rsidR="00C4118A">
              <w:rPr>
                <w:rFonts w:ascii="Arial" w:hAnsi="Arial" w:cs="Arial"/>
                <w:b/>
                <w:sz w:val="18"/>
                <w:szCs w:val="18"/>
                <w:u w:val="single"/>
              </w:rPr>
              <w:t>7</w:t>
            </w:r>
          </w:p>
          <w:p w:rsidR="00FA4D10" w:rsidRDefault="00A04E76" w:rsidP="00FA4D1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23-Oct</w:t>
            </w:r>
          </w:p>
          <w:p w:rsidR="00FA4D10" w:rsidRDefault="00FA4D10" w:rsidP="00A04E76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  <w:tc>
          <w:tcPr>
            <w:tcW w:w="967" w:type="dxa"/>
            <w:vAlign w:val="center"/>
          </w:tcPr>
          <w:p w:rsidR="00FA4D10" w:rsidRDefault="00664078" w:rsidP="00BE226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6</w:t>
            </w:r>
          </w:p>
        </w:tc>
        <w:tc>
          <w:tcPr>
            <w:tcW w:w="5130" w:type="dxa"/>
          </w:tcPr>
          <w:p w:rsidR="00FA4D10" w:rsidRPr="00FA4EEA" w:rsidRDefault="00FA4EEA" w:rsidP="00D15977">
            <w:pPr>
              <w:rPr>
                <w:rFonts w:ascii="Arial" w:hAnsi="Arial" w:cs="Arial"/>
                <w:sz w:val="20"/>
              </w:rPr>
            </w:pPr>
            <w:r w:rsidRPr="00FA4EEA">
              <w:rPr>
                <w:rFonts w:asciiTheme="minorBidi" w:hAnsiTheme="minorBidi" w:cstheme="minorBidi"/>
                <w:color w:val="000000"/>
                <w:sz w:val="20"/>
              </w:rPr>
              <w:t>To measure amplitude and frequency using Cathode Ray Oscilloscope (CRO) and Function Generator.</w:t>
            </w:r>
          </w:p>
        </w:tc>
        <w:tc>
          <w:tcPr>
            <w:tcW w:w="1597" w:type="dxa"/>
          </w:tcPr>
          <w:p w:rsidR="00FA4D10" w:rsidRPr="00460C1B" w:rsidRDefault="00FA4D10" w:rsidP="00FA4D1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B</w:t>
            </w:r>
            <w:r>
              <w:rPr>
                <w:rFonts w:ascii="Arial" w:hAnsi="Arial" w:cs="Arial"/>
                <w:sz w:val="20"/>
              </w:rPr>
              <w:br/>
            </w:r>
          </w:p>
          <w:p w:rsidR="00FA4D10" w:rsidRPr="00524862" w:rsidRDefault="00FA4D10" w:rsidP="00FA4D10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64078" w:rsidRPr="00524862" w:rsidTr="00BE2261">
        <w:trPr>
          <w:cantSplit/>
        </w:trPr>
        <w:tc>
          <w:tcPr>
            <w:tcW w:w="918" w:type="dxa"/>
          </w:tcPr>
          <w:p w:rsidR="00664078" w:rsidRDefault="00664078" w:rsidP="00C4118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</w:t>
            </w:r>
            <w:r w:rsidR="00C4118A">
              <w:rPr>
                <w:rFonts w:ascii="Arial" w:hAnsi="Arial" w:cs="Arial"/>
                <w:b/>
                <w:sz w:val="18"/>
                <w:szCs w:val="18"/>
                <w:u w:val="single"/>
              </w:rPr>
              <w:t>8</w:t>
            </w:r>
            <w:r w:rsidR="00A04E76">
              <w:rPr>
                <w:rFonts w:ascii="Arial" w:hAnsi="Arial" w:cs="Arial"/>
                <w:b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</w:rPr>
              <w:t>3</w:t>
            </w:r>
            <w:r w:rsidR="00A04E76">
              <w:rPr>
                <w:rFonts w:ascii="Arial" w:hAnsi="Arial" w:cs="Arial"/>
                <w:b/>
                <w:sz w:val="18"/>
                <w:szCs w:val="18"/>
              </w:rPr>
              <w:t>0-Oct</w:t>
            </w:r>
          </w:p>
          <w:p w:rsidR="00664078" w:rsidRDefault="00664078" w:rsidP="00A04E7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:rsidR="00664078" w:rsidRDefault="00664078" w:rsidP="0066407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130" w:type="dxa"/>
          </w:tcPr>
          <w:p w:rsidR="00664078" w:rsidRPr="007D6EAC" w:rsidRDefault="006D771C" w:rsidP="00664078">
            <w:pPr>
              <w:rPr>
                <w:rFonts w:ascii="Arial" w:hAnsi="Arial" w:cs="Arial"/>
                <w:b/>
                <w:bCs/>
                <w:i/>
                <w:iCs/>
                <w:sz w:val="20"/>
              </w:rPr>
            </w:pPr>
            <w:r w:rsidRPr="007D6EAC">
              <w:rPr>
                <w:rFonts w:ascii="Arial" w:hAnsi="Arial" w:cs="Arial"/>
                <w:b/>
                <w:bCs/>
                <w:i/>
                <w:iCs/>
                <w:sz w:val="20"/>
              </w:rPr>
              <w:t>Checking of Lab Books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</w:rPr>
              <w:t xml:space="preserve"> and Viva</w:t>
            </w:r>
          </w:p>
        </w:tc>
        <w:tc>
          <w:tcPr>
            <w:tcW w:w="1597" w:type="dxa"/>
          </w:tcPr>
          <w:p w:rsidR="00664078" w:rsidRPr="00524862" w:rsidRDefault="00664078" w:rsidP="00ED17B9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64078" w:rsidRPr="00524862" w:rsidTr="00BE2261">
        <w:trPr>
          <w:cantSplit/>
        </w:trPr>
        <w:tc>
          <w:tcPr>
            <w:tcW w:w="918" w:type="dxa"/>
          </w:tcPr>
          <w:p w:rsidR="00664078" w:rsidRDefault="00664078" w:rsidP="00C4118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lastRenderedPageBreak/>
              <w:t>Wk-</w:t>
            </w:r>
            <w:r w:rsidR="00C4118A">
              <w:rPr>
                <w:rFonts w:ascii="Arial" w:hAnsi="Arial" w:cs="Arial"/>
                <w:b/>
                <w:sz w:val="18"/>
                <w:szCs w:val="18"/>
                <w:u w:val="single"/>
              </w:rPr>
              <w:t>9</w:t>
            </w:r>
            <w:r w:rsidR="00175178">
              <w:rPr>
                <w:rFonts w:ascii="Arial" w:hAnsi="Arial" w:cs="Arial"/>
                <w:b/>
                <w:sz w:val="18"/>
                <w:szCs w:val="18"/>
              </w:rPr>
              <w:br/>
              <w:t>06</w:t>
            </w:r>
            <w:r>
              <w:rPr>
                <w:rFonts w:ascii="Arial" w:hAnsi="Arial" w:cs="Arial"/>
                <w:b/>
                <w:sz w:val="18"/>
                <w:szCs w:val="18"/>
              </w:rPr>
              <w:t>-Nov</w:t>
            </w:r>
          </w:p>
          <w:p w:rsidR="00664078" w:rsidRDefault="00664078" w:rsidP="00175178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:rsidR="00664078" w:rsidRDefault="00664078" w:rsidP="0066407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130" w:type="dxa"/>
          </w:tcPr>
          <w:p w:rsidR="00664078" w:rsidRPr="00FA4EEA" w:rsidRDefault="008E3946" w:rsidP="00FA4EEA">
            <w:pPr>
              <w:spacing w:before="120" w:after="120"/>
              <w:textAlignment w:val="baseline"/>
              <w:rPr>
                <w:rFonts w:asciiTheme="minorBidi" w:hAnsiTheme="minorBidi" w:cstheme="minorBidi"/>
                <w:color w:val="000000"/>
                <w:sz w:val="20"/>
              </w:rPr>
            </w:pPr>
            <w:r>
              <w:rPr>
                <w:rFonts w:asciiTheme="minorBidi" w:hAnsiTheme="minorBidi" w:cstheme="minorBidi"/>
                <w:color w:val="000000"/>
                <w:sz w:val="20"/>
              </w:rPr>
              <w:t>Mid-term exams</w:t>
            </w:r>
          </w:p>
        </w:tc>
        <w:tc>
          <w:tcPr>
            <w:tcW w:w="1597" w:type="dxa"/>
          </w:tcPr>
          <w:p w:rsidR="00664078" w:rsidRPr="00460C1B" w:rsidRDefault="00664078" w:rsidP="008E3946">
            <w:pPr>
              <w:rPr>
                <w:rFonts w:ascii="Arial" w:hAnsi="Arial" w:cs="Arial"/>
                <w:sz w:val="20"/>
              </w:rPr>
            </w:pPr>
          </w:p>
          <w:p w:rsidR="00664078" w:rsidRPr="00524862" w:rsidRDefault="00664078" w:rsidP="001173C3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64078" w:rsidRPr="00524862" w:rsidTr="00BE2261">
        <w:trPr>
          <w:cantSplit/>
        </w:trPr>
        <w:tc>
          <w:tcPr>
            <w:tcW w:w="918" w:type="dxa"/>
          </w:tcPr>
          <w:p w:rsidR="00664078" w:rsidRDefault="00664078" w:rsidP="00C4118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</w:t>
            </w:r>
            <w:r w:rsidR="00C4118A">
              <w:rPr>
                <w:rFonts w:ascii="Arial" w:hAnsi="Arial" w:cs="Arial"/>
                <w:b/>
                <w:sz w:val="18"/>
                <w:szCs w:val="18"/>
                <w:u w:val="single"/>
              </w:rPr>
              <w:t>0</w:t>
            </w:r>
            <w:r w:rsidR="00175178">
              <w:rPr>
                <w:rFonts w:ascii="Arial" w:hAnsi="Arial" w:cs="Arial"/>
                <w:b/>
                <w:sz w:val="18"/>
                <w:szCs w:val="18"/>
              </w:rPr>
              <w:br/>
              <w:t>13-Nov</w:t>
            </w:r>
          </w:p>
          <w:p w:rsidR="00664078" w:rsidRDefault="00664078" w:rsidP="00175178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  <w:tc>
          <w:tcPr>
            <w:tcW w:w="967" w:type="dxa"/>
            <w:vAlign w:val="center"/>
          </w:tcPr>
          <w:p w:rsidR="00664078" w:rsidRDefault="008E3946" w:rsidP="0066407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7</w:t>
            </w:r>
          </w:p>
        </w:tc>
        <w:tc>
          <w:tcPr>
            <w:tcW w:w="5130" w:type="dxa"/>
          </w:tcPr>
          <w:p w:rsidR="00664078" w:rsidRPr="00196A0C" w:rsidRDefault="008E3946" w:rsidP="00664078">
            <w:pPr>
              <w:rPr>
                <w:rFonts w:ascii="Arial" w:hAnsi="Arial" w:cs="Arial"/>
                <w:sz w:val="20"/>
              </w:rPr>
            </w:pPr>
            <w:r>
              <w:rPr>
                <w:rFonts w:asciiTheme="minorBidi" w:hAnsiTheme="minorBidi" w:cstheme="minorBidi"/>
                <w:color w:val="000000"/>
                <w:sz w:val="20"/>
              </w:rPr>
              <w:t>To check the operation of a p-n junction in forward and reverse bias.</w:t>
            </w:r>
          </w:p>
        </w:tc>
        <w:tc>
          <w:tcPr>
            <w:tcW w:w="1597" w:type="dxa"/>
          </w:tcPr>
          <w:p w:rsidR="00664078" w:rsidRPr="00460C1B" w:rsidRDefault="0071586D" w:rsidP="001173C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B</w:t>
            </w:r>
          </w:p>
          <w:p w:rsidR="00664078" w:rsidRPr="00524862" w:rsidRDefault="00664078" w:rsidP="001173C3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64078" w:rsidRPr="00524862" w:rsidTr="00BE2261">
        <w:trPr>
          <w:cantSplit/>
        </w:trPr>
        <w:tc>
          <w:tcPr>
            <w:tcW w:w="918" w:type="dxa"/>
          </w:tcPr>
          <w:p w:rsidR="00664078" w:rsidRDefault="00664078" w:rsidP="00C4118A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</w:t>
            </w:r>
            <w:r w:rsidR="00C4118A">
              <w:rPr>
                <w:rFonts w:ascii="Arial" w:hAnsi="Arial" w:cs="Arial"/>
                <w:b/>
                <w:sz w:val="18"/>
                <w:szCs w:val="18"/>
                <w:u w:val="single"/>
              </w:rPr>
              <w:t>1</w:t>
            </w:r>
          </w:p>
          <w:p w:rsidR="00664078" w:rsidRDefault="00175178" w:rsidP="0066407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20-Nov</w:t>
            </w:r>
          </w:p>
          <w:p w:rsidR="00664078" w:rsidRDefault="00664078" w:rsidP="00175178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:rsidR="00664078" w:rsidRDefault="008E3946" w:rsidP="0066407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8</w:t>
            </w:r>
          </w:p>
        </w:tc>
        <w:tc>
          <w:tcPr>
            <w:tcW w:w="5130" w:type="dxa"/>
          </w:tcPr>
          <w:p w:rsidR="00664078" w:rsidRPr="00C40566" w:rsidRDefault="008E3946" w:rsidP="00C40566">
            <w:pPr>
              <w:spacing w:before="120" w:after="120"/>
              <w:textAlignment w:val="baseline"/>
              <w:rPr>
                <w:rFonts w:asciiTheme="minorBidi" w:hAnsiTheme="minorBidi" w:cstheme="minorBidi"/>
                <w:color w:val="000000"/>
                <w:sz w:val="20"/>
              </w:rPr>
            </w:pPr>
            <w:r>
              <w:rPr>
                <w:rFonts w:ascii="Arial" w:hAnsi="Arial" w:cs="Arial"/>
                <w:sz w:val="20"/>
              </w:rPr>
              <w:t>To study the operation of a Bipolar Junction Transistor (BJT) as a switch.</w:t>
            </w:r>
          </w:p>
        </w:tc>
        <w:tc>
          <w:tcPr>
            <w:tcW w:w="1597" w:type="dxa"/>
          </w:tcPr>
          <w:p w:rsidR="00664078" w:rsidRPr="00460C1B" w:rsidRDefault="0071586D" w:rsidP="001173C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B</w:t>
            </w:r>
            <w:r w:rsidR="00664078">
              <w:rPr>
                <w:rFonts w:ascii="Arial" w:hAnsi="Arial" w:cs="Arial"/>
                <w:sz w:val="20"/>
              </w:rPr>
              <w:br/>
            </w:r>
          </w:p>
          <w:p w:rsidR="00664078" w:rsidRPr="00524862" w:rsidRDefault="00664078" w:rsidP="001173C3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64078" w:rsidRPr="00524862" w:rsidTr="00BE2261">
        <w:trPr>
          <w:cantSplit/>
        </w:trPr>
        <w:tc>
          <w:tcPr>
            <w:tcW w:w="918" w:type="dxa"/>
          </w:tcPr>
          <w:p w:rsidR="00664078" w:rsidRDefault="00664078" w:rsidP="00C4118A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</w:t>
            </w:r>
            <w:r w:rsidR="00C4118A">
              <w:rPr>
                <w:rFonts w:ascii="Arial" w:hAnsi="Arial" w:cs="Arial"/>
                <w:b/>
                <w:sz w:val="18"/>
                <w:szCs w:val="18"/>
                <w:u w:val="single"/>
              </w:rPr>
              <w:t>2</w:t>
            </w:r>
          </w:p>
          <w:p w:rsidR="00664078" w:rsidRDefault="00175178" w:rsidP="0066407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27-Nov</w:t>
            </w:r>
          </w:p>
          <w:p w:rsidR="00664078" w:rsidRDefault="00664078" w:rsidP="00175178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:rsidR="00664078" w:rsidRDefault="008E3946" w:rsidP="0066407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9</w:t>
            </w:r>
          </w:p>
        </w:tc>
        <w:tc>
          <w:tcPr>
            <w:tcW w:w="5130" w:type="dxa"/>
          </w:tcPr>
          <w:p w:rsidR="00664078" w:rsidRPr="007D6EAC" w:rsidRDefault="008E3946" w:rsidP="00664078">
            <w:pPr>
              <w:rPr>
                <w:rFonts w:ascii="Arial" w:hAnsi="Arial" w:cs="Arial"/>
                <w:b/>
                <w:bCs/>
                <w:i/>
                <w:iCs/>
                <w:sz w:val="20"/>
              </w:rPr>
            </w:pPr>
            <w:r>
              <w:rPr>
                <w:rFonts w:asciiTheme="minorBidi" w:hAnsiTheme="minorBidi" w:cstheme="minorBidi"/>
                <w:color w:val="000000"/>
                <w:sz w:val="20"/>
              </w:rPr>
              <w:t>To study Optoelectronic Devices like LED, Photo diode, LDR and opto-coupler and perform experiment on 7-segment LED display.</w:t>
            </w:r>
          </w:p>
        </w:tc>
        <w:tc>
          <w:tcPr>
            <w:tcW w:w="1597" w:type="dxa"/>
          </w:tcPr>
          <w:p w:rsidR="00664078" w:rsidRPr="00524862" w:rsidRDefault="008E3946" w:rsidP="004C06A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B</w:t>
            </w:r>
          </w:p>
        </w:tc>
      </w:tr>
      <w:tr w:rsidR="00EE358E" w:rsidRPr="00524862" w:rsidTr="00BE2261">
        <w:trPr>
          <w:cantSplit/>
        </w:trPr>
        <w:tc>
          <w:tcPr>
            <w:tcW w:w="918" w:type="dxa"/>
          </w:tcPr>
          <w:p w:rsidR="00EE358E" w:rsidRDefault="00EE358E" w:rsidP="00C4118A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</w:t>
            </w:r>
            <w:r w:rsidR="00C4118A">
              <w:rPr>
                <w:rFonts w:ascii="Arial" w:hAnsi="Arial" w:cs="Arial"/>
                <w:b/>
                <w:sz w:val="18"/>
                <w:szCs w:val="18"/>
                <w:u w:val="single"/>
              </w:rPr>
              <w:t>3</w:t>
            </w:r>
          </w:p>
          <w:p w:rsidR="00EE358E" w:rsidRDefault="00175178" w:rsidP="00EE358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04</w:t>
            </w:r>
            <w:r w:rsidR="00EE358E">
              <w:rPr>
                <w:rFonts w:ascii="Arial" w:hAnsi="Arial" w:cs="Arial"/>
                <w:b/>
                <w:sz w:val="18"/>
                <w:szCs w:val="18"/>
              </w:rPr>
              <w:t>-Dec</w:t>
            </w:r>
          </w:p>
          <w:p w:rsidR="00EE358E" w:rsidRDefault="00EE358E" w:rsidP="00EE358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:rsidR="00EE358E" w:rsidRDefault="00EE358E" w:rsidP="00EE358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130" w:type="dxa"/>
          </w:tcPr>
          <w:p w:rsidR="00EE358E" w:rsidRPr="00C40566" w:rsidRDefault="008E3946" w:rsidP="00C40566">
            <w:pPr>
              <w:spacing w:before="120" w:after="120"/>
              <w:textAlignment w:val="baseline"/>
              <w:rPr>
                <w:rFonts w:asciiTheme="minorBidi" w:hAnsiTheme="minorBidi" w:cstheme="minorBidi"/>
                <w:color w:val="000000"/>
                <w:sz w:val="20"/>
              </w:rPr>
            </w:pPr>
            <w:r w:rsidRPr="007D6EAC">
              <w:rPr>
                <w:rFonts w:ascii="Arial" w:hAnsi="Arial" w:cs="Arial"/>
                <w:b/>
                <w:bCs/>
                <w:i/>
                <w:iCs/>
                <w:sz w:val="20"/>
              </w:rPr>
              <w:t>Checking of Lab Books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</w:rPr>
              <w:t xml:space="preserve"> and Viva</w:t>
            </w:r>
          </w:p>
        </w:tc>
        <w:tc>
          <w:tcPr>
            <w:tcW w:w="1597" w:type="dxa"/>
          </w:tcPr>
          <w:p w:rsidR="004C06A7" w:rsidRPr="00460C1B" w:rsidRDefault="004C06A7" w:rsidP="004C06A7">
            <w:pPr>
              <w:jc w:val="center"/>
              <w:rPr>
                <w:rFonts w:ascii="Arial" w:hAnsi="Arial" w:cs="Arial"/>
                <w:sz w:val="20"/>
              </w:rPr>
            </w:pPr>
          </w:p>
          <w:p w:rsidR="00EE358E" w:rsidRPr="00524862" w:rsidRDefault="00EE358E" w:rsidP="004C06A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EE358E" w:rsidRPr="00524862" w:rsidTr="00BE2261">
        <w:trPr>
          <w:cantSplit/>
        </w:trPr>
        <w:tc>
          <w:tcPr>
            <w:tcW w:w="918" w:type="dxa"/>
          </w:tcPr>
          <w:p w:rsidR="00EE358E" w:rsidRDefault="00EE358E" w:rsidP="00C4118A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</w:t>
            </w:r>
            <w:r w:rsidR="00C4118A">
              <w:rPr>
                <w:rFonts w:ascii="Arial" w:hAnsi="Arial" w:cs="Arial"/>
                <w:b/>
                <w:sz w:val="18"/>
                <w:szCs w:val="18"/>
                <w:u w:val="single"/>
              </w:rPr>
              <w:t>4</w:t>
            </w:r>
          </w:p>
          <w:p w:rsidR="00EE358E" w:rsidRDefault="00175178" w:rsidP="00EE358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11-Dec</w:t>
            </w:r>
          </w:p>
          <w:p w:rsidR="00EE358E" w:rsidRDefault="00EE358E" w:rsidP="00175178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  <w:tc>
          <w:tcPr>
            <w:tcW w:w="967" w:type="dxa"/>
            <w:vAlign w:val="center"/>
          </w:tcPr>
          <w:p w:rsidR="00EE358E" w:rsidRPr="006B0A47" w:rsidRDefault="008E3946" w:rsidP="00B81C5F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    10</w:t>
            </w:r>
          </w:p>
        </w:tc>
        <w:tc>
          <w:tcPr>
            <w:tcW w:w="5130" w:type="dxa"/>
          </w:tcPr>
          <w:p w:rsidR="00EE358E" w:rsidRPr="006B0A47" w:rsidRDefault="008E3946" w:rsidP="00EE358E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Theme="minorBidi" w:hAnsiTheme="minorBidi" w:cstheme="minorBidi"/>
                <w:color w:val="000000"/>
                <w:sz w:val="20"/>
              </w:rPr>
              <w:t>To check the working of Integrated Circuits NOT, AND, and OR logic gates.</w:t>
            </w:r>
            <w:r w:rsidR="00EE358E" w:rsidRPr="006B0A47">
              <w:rPr>
                <w:rFonts w:ascii="Arial" w:hAnsi="Arial" w:cs="Arial"/>
                <w:bCs/>
                <w:sz w:val="20"/>
              </w:rPr>
              <w:t xml:space="preserve">           </w:t>
            </w:r>
          </w:p>
        </w:tc>
        <w:tc>
          <w:tcPr>
            <w:tcW w:w="1597" w:type="dxa"/>
          </w:tcPr>
          <w:p w:rsidR="004C06A7" w:rsidRPr="00460C1B" w:rsidRDefault="004C06A7" w:rsidP="00B81C5F">
            <w:pPr>
              <w:rPr>
                <w:rFonts w:ascii="Arial" w:hAnsi="Arial" w:cs="Arial"/>
                <w:sz w:val="20"/>
              </w:rPr>
            </w:pPr>
          </w:p>
          <w:p w:rsidR="00EE358E" w:rsidRPr="00524862" w:rsidRDefault="008E3946" w:rsidP="00EE358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B</w:t>
            </w:r>
          </w:p>
        </w:tc>
      </w:tr>
      <w:tr w:rsidR="00EE358E" w:rsidRPr="00524862" w:rsidTr="009A61CB">
        <w:trPr>
          <w:cantSplit/>
        </w:trPr>
        <w:tc>
          <w:tcPr>
            <w:tcW w:w="918" w:type="dxa"/>
          </w:tcPr>
          <w:p w:rsidR="00EE358E" w:rsidRDefault="00EE358E" w:rsidP="00C4118A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</w:t>
            </w:r>
            <w:r w:rsidR="00C4118A">
              <w:rPr>
                <w:rFonts w:ascii="Arial" w:hAnsi="Arial" w:cs="Arial"/>
                <w:b/>
                <w:sz w:val="18"/>
                <w:szCs w:val="18"/>
                <w:u w:val="single"/>
              </w:rPr>
              <w:t>5</w:t>
            </w:r>
          </w:p>
          <w:p w:rsidR="00EE358E" w:rsidRDefault="009A73EF" w:rsidP="00EE358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18-Dec</w:t>
            </w:r>
          </w:p>
          <w:p w:rsidR="00EE358E" w:rsidRDefault="00EE358E" w:rsidP="009A73EF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  <w:tc>
          <w:tcPr>
            <w:tcW w:w="967" w:type="dxa"/>
          </w:tcPr>
          <w:p w:rsidR="00EE358E" w:rsidRPr="00B131B3" w:rsidRDefault="00EE358E" w:rsidP="00EE358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130" w:type="dxa"/>
          </w:tcPr>
          <w:p w:rsidR="00EE358E" w:rsidRPr="00B131B3" w:rsidRDefault="00AF6A7D" w:rsidP="00AF6A7D">
            <w:pPr>
              <w:rPr>
                <w:rFonts w:ascii="Arial" w:hAnsi="Arial" w:cs="Arial"/>
                <w:b/>
                <w:sz w:val="20"/>
              </w:rPr>
            </w:pPr>
            <w:r w:rsidRPr="007D6EAC">
              <w:rPr>
                <w:rFonts w:ascii="Arial" w:hAnsi="Arial" w:cs="Arial"/>
                <w:b/>
                <w:bCs/>
                <w:i/>
                <w:iCs/>
                <w:sz w:val="20"/>
              </w:rPr>
              <w:t>Checking of Lab Books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</w:rPr>
              <w:t xml:space="preserve"> and Viva</w:t>
            </w:r>
          </w:p>
        </w:tc>
        <w:tc>
          <w:tcPr>
            <w:tcW w:w="1597" w:type="dxa"/>
          </w:tcPr>
          <w:p w:rsidR="00EE358E" w:rsidRPr="00524862" w:rsidRDefault="00EE358E" w:rsidP="00EE358E">
            <w:pPr>
              <w:rPr>
                <w:rFonts w:ascii="Arial" w:hAnsi="Arial" w:cs="Arial"/>
                <w:sz w:val="20"/>
              </w:rPr>
            </w:pPr>
          </w:p>
        </w:tc>
      </w:tr>
      <w:tr w:rsidR="00EE358E" w:rsidRPr="00524862" w:rsidTr="009A61CB">
        <w:trPr>
          <w:cantSplit/>
        </w:trPr>
        <w:tc>
          <w:tcPr>
            <w:tcW w:w="918" w:type="dxa"/>
          </w:tcPr>
          <w:p w:rsidR="00EE358E" w:rsidRPr="009A73EF" w:rsidRDefault="008E3946" w:rsidP="009A73E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08-</w:t>
            </w:r>
            <w:r w:rsidR="002F0F73">
              <w:rPr>
                <w:rFonts w:ascii="Arial" w:hAnsi="Arial" w:cs="Arial"/>
                <w:b/>
                <w:sz w:val="18"/>
                <w:szCs w:val="18"/>
              </w:rPr>
              <w:t>Jan</w:t>
            </w:r>
          </w:p>
        </w:tc>
        <w:tc>
          <w:tcPr>
            <w:tcW w:w="967" w:type="dxa"/>
          </w:tcPr>
          <w:p w:rsidR="00EE358E" w:rsidRPr="00B131B3" w:rsidRDefault="00EE358E" w:rsidP="00EE358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130" w:type="dxa"/>
          </w:tcPr>
          <w:p w:rsidR="00EE358E" w:rsidRPr="00B131B3" w:rsidRDefault="008E3946" w:rsidP="00EE35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Final Exams</w:t>
            </w:r>
          </w:p>
        </w:tc>
        <w:tc>
          <w:tcPr>
            <w:tcW w:w="1597" w:type="dxa"/>
          </w:tcPr>
          <w:p w:rsidR="00EE358E" w:rsidRPr="00524862" w:rsidRDefault="00EE358E" w:rsidP="00EE358E">
            <w:pPr>
              <w:rPr>
                <w:rFonts w:ascii="Arial" w:hAnsi="Arial" w:cs="Arial"/>
                <w:sz w:val="20"/>
              </w:rPr>
            </w:pPr>
          </w:p>
        </w:tc>
      </w:tr>
      <w:tr w:rsidR="00EE358E" w:rsidRPr="00524862" w:rsidTr="009A61CB">
        <w:trPr>
          <w:cantSplit/>
        </w:trPr>
        <w:tc>
          <w:tcPr>
            <w:tcW w:w="918" w:type="dxa"/>
          </w:tcPr>
          <w:p w:rsidR="008E3946" w:rsidRDefault="008E3946" w:rsidP="009A73E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15-Jan</w:t>
            </w:r>
          </w:p>
        </w:tc>
        <w:tc>
          <w:tcPr>
            <w:tcW w:w="967" w:type="dxa"/>
          </w:tcPr>
          <w:p w:rsidR="00EE358E" w:rsidRDefault="00EE358E" w:rsidP="00EE358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130" w:type="dxa"/>
          </w:tcPr>
          <w:p w:rsidR="00EE358E" w:rsidRPr="00F317ED" w:rsidRDefault="008E3946" w:rsidP="00A174B3">
            <w:pPr>
              <w:jc w:val="center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Semester Break/Winter Break</w:t>
            </w:r>
            <w:r w:rsidR="00A174B3">
              <w:rPr>
                <w:rFonts w:ascii="Arial" w:hAnsi="Arial" w:cs="Arial"/>
                <w:bCs/>
                <w:sz w:val="20"/>
              </w:rPr>
              <w:br/>
            </w:r>
          </w:p>
        </w:tc>
        <w:tc>
          <w:tcPr>
            <w:tcW w:w="1597" w:type="dxa"/>
          </w:tcPr>
          <w:p w:rsidR="00EE358E" w:rsidRPr="00524862" w:rsidRDefault="00EE358E" w:rsidP="00EE358E">
            <w:pPr>
              <w:rPr>
                <w:rFonts w:ascii="Arial" w:hAnsi="Arial" w:cs="Arial"/>
                <w:sz w:val="20"/>
              </w:rPr>
            </w:pPr>
          </w:p>
        </w:tc>
      </w:tr>
      <w:tr w:rsidR="00EE358E" w:rsidRPr="00524862" w:rsidTr="009A61CB">
        <w:trPr>
          <w:cantSplit/>
          <w:trHeight w:val="332"/>
        </w:trPr>
        <w:tc>
          <w:tcPr>
            <w:tcW w:w="918" w:type="dxa"/>
          </w:tcPr>
          <w:p w:rsidR="00EE358E" w:rsidRDefault="00EE358E" w:rsidP="009A73EF">
            <w:pPr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967" w:type="dxa"/>
          </w:tcPr>
          <w:p w:rsidR="00EE358E" w:rsidRPr="00B131B3" w:rsidRDefault="00EE358E" w:rsidP="00EE358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130" w:type="dxa"/>
          </w:tcPr>
          <w:p w:rsidR="00EE358E" w:rsidRPr="00F317ED" w:rsidRDefault="00EE358E" w:rsidP="00EE358E">
            <w:pPr>
              <w:jc w:val="center"/>
              <w:rPr>
                <w:rFonts w:ascii="Arial" w:hAnsi="Arial" w:cs="Arial"/>
                <w:bCs/>
                <w:sz w:val="20"/>
              </w:rPr>
            </w:pPr>
            <w:r w:rsidRPr="00B131B3">
              <w:rPr>
                <w:rFonts w:ascii="Arial" w:hAnsi="Arial" w:cs="Arial"/>
                <w:b/>
                <w:sz w:val="20"/>
              </w:rPr>
              <w:t>Declaration of Result</w:t>
            </w:r>
          </w:p>
        </w:tc>
        <w:tc>
          <w:tcPr>
            <w:tcW w:w="1597" w:type="dxa"/>
          </w:tcPr>
          <w:p w:rsidR="00EE358E" w:rsidRPr="00524862" w:rsidRDefault="00EE358E" w:rsidP="00EE358E">
            <w:pPr>
              <w:spacing w:before="240"/>
              <w:rPr>
                <w:rFonts w:ascii="Arial" w:hAnsi="Arial" w:cs="Arial"/>
                <w:sz w:val="20"/>
              </w:rPr>
            </w:pPr>
          </w:p>
        </w:tc>
      </w:tr>
    </w:tbl>
    <w:p w:rsidR="00117D93" w:rsidRDefault="00117D93" w:rsidP="008447D0">
      <w:pPr>
        <w:tabs>
          <w:tab w:val="left" w:pos="1728"/>
        </w:tabs>
        <w:spacing w:before="360"/>
        <w:rPr>
          <w:rFonts w:ascii="Arial" w:hAnsi="Arial" w:cs="Arial"/>
          <w:b/>
        </w:rPr>
        <w:sectPr w:rsidR="00117D93" w:rsidSect="00C5356B">
          <w:footerReference w:type="even" r:id="rId7"/>
          <w:pgSz w:w="12240" w:h="15840" w:code="1"/>
          <w:pgMar w:top="1440" w:right="1728" w:bottom="1260" w:left="1728" w:header="1008" w:footer="1008" w:gutter="0"/>
          <w:cols w:space="720"/>
        </w:sectPr>
      </w:pPr>
    </w:p>
    <w:tbl>
      <w:tblPr>
        <w:tblpPr w:leftFromText="180" w:rightFromText="180" w:vertAnchor="text" w:horzAnchor="page" w:tblpX="5483" w:tblpY="78"/>
        <w:tblW w:w="5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43"/>
        <w:gridCol w:w="1350"/>
        <w:gridCol w:w="1080"/>
        <w:gridCol w:w="962"/>
      </w:tblGrid>
      <w:tr w:rsidR="003E282A" w:rsidRPr="00D34BD2" w:rsidTr="009F1F97">
        <w:trPr>
          <w:trHeight w:val="296"/>
        </w:trPr>
        <w:tc>
          <w:tcPr>
            <w:tcW w:w="5035" w:type="dxa"/>
            <w:gridSpan w:val="4"/>
          </w:tcPr>
          <w:p w:rsidR="003E282A" w:rsidRPr="00D34BD2" w:rsidRDefault="003E282A" w:rsidP="003E282A">
            <w:pPr>
              <w:jc w:val="center"/>
              <w:rPr>
                <w:rFonts w:ascii="Trebuchet MS" w:hAnsi="Trebuchet MS"/>
                <w:b/>
                <w:sz w:val="20"/>
              </w:rPr>
            </w:pPr>
            <w:r>
              <w:rPr>
                <w:rFonts w:ascii="Trebuchet MS" w:hAnsi="Trebuchet MS"/>
                <w:b/>
                <w:sz w:val="20"/>
              </w:rPr>
              <w:t>GRADING TABLE</w:t>
            </w:r>
            <w:r w:rsidR="00C260C3">
              <w:rPr>
                <w:rFonts w:ascii="Trebuchet MS" w:hAnsi="Trebuchet MS"/>
                <w:b/>
                <w:sz w:val="20"/>
              </w:rPr>
              <w:br/>
              <w:t>(ABSOLUTE SCALE</w:t>
            </w:r>
            <w:r w:rsidR="00970791">
              <w:rPr>
                <w:rFonts w:ascii="Trebuchet MS" w:hAnsi="Trebuchet MS"/>
                <w:b/>
                <w:sz w:val="20"/>
              </w:rPr>
              <w:t xml:space="preserve"> GIVEN AS REFERENCE</w:t>
            </w:r>
            <w:r w:rsidR="00C260C3">
              <w:rPr>
                <w:rFonts w:ascii="Trebuchet MS" w:hAnsi="Trebuchet MS"/>
                <w:b/>
                <w:sz w:val="20"/>
              </w:rPr>
              <w:t>)</w:t>
            </w:r>
          </w:p>
        </w:tc>
      </w:tr>
      <w:tr w:rsidR="007F7815" w:rsidRPr="00D34BD2" w:rsidTr="007F7815">
        <w:trPr>
          <w:trHeight w:val="296"/>
        </w:trPr>
        <w:tc>
          <w:tcPr>
            <w:tcW w:w="1643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b/>
                <w:sz w:val="20"/>
              </w:rPr>
            </w:pPr>
            <w:r>
              <w:rPr>
                <w:rFonts w:ascii="Trebuchet MS" w:hAnsi="Trebuchet MS"/>
                <w:b/>
                <w:sz w:val="20"/>
              </w:rPr>
              <w:t>Range</w:t>
            </w:r>
          </w:p>
        </w:tc>
        <w:tc>
          <w:tcPr>
            <w:tcW w:w="1350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b/>
                <w:sz w:val="20"/>
              </w:rPr>
            </w:pPr>
            <w:r w:rsidRPr="00D34BD2">
              <w:rPr>
                <w:rFonts w:ascii="Trebuchet MS" w:hAnsi="Trebuchet MS"/>
                <w:b/>
                <w:sz w:val="20"/>
              </w:rPr>
              <w:t>P</w:t>
            </w:r>
            <w:r>
              <w:rPr>
                <w:rFonts w:ascii="Trebuchet MS" w:hAnsi="Trebuchet MS"/>
                <w:b/>
                <w:sz w:val="20"/>
              </w:rPr>
              <w:t>ercentage</w:t>
            </w:r>
          </w:p>
        </w:tc>
        <w:tc>
          <w:tcPr>
            <w:tcW w:w="1080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b/>
                <w:sz w:val="20"/>
              </w:rPr>
            </w:pPr>
            <w:r w:rsidRPr="00D34BD2">
              <w:rPr>
                <w:rFonts w:ascii="Trebuchet MS" w:hAnsi="Trebuchet MS"/>
                <w:b/>
                <w:sz w:val="20"/>
              </w:rPr>
              <w:t>Points</w:t>
            </w:r>
          </w:p>
        </w:tc>
        <w:tc>
          <w:tcPr>
            <w:tcW w:w="962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b/>
                <w:sz w:val="20"/>
              </w:rPr>
            </w:pPr>
            <w:r w:rsidRPr="00D34BD2">
              <w:rPr>
                <w:rFonts w:ascii="Trebuchet MS" w:hAnsi="Trebuchet MS"/>
                <w:b/>
                <w:sz w:val="20"/>
              </w:rPr>
              <w:t>Grade</w:t>
            </w:r>
          </w:p>
        </w:tc>
      </w:tr>
      <w:tr w:rsidR="007F7815" w:rsidRPr="00D34BD2" w:rsidTr="007F7815">
        <w:tc>
          <w:tcPr>
            <w:tcW w:w="1643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>85</w:t>
            </w:r>
            <w:r>
              <w:rPr>
                <w:rFonts w:ascii="Trebuchet MS" w:hAnsi="Trebuchet MS"/>
                <w:sz w:val="20"/>
              </w:rPr>
              <w:t>.00</w:t>
            </w:r>
            <w:r w:rsidRPr="00D34BD2">
              <w:rPr>
                <w:rFonts w:ascii="Trebuchet MS" w:hAnsi="Trebuchet MS"/>
                <w:sz w:val="20"/>
              </w:rPr>
              <w:t>-100</w:t>
            </w:r>
          </w:p>
        </w:tc>
        <w:tc>
          <w:tcPr>
            <w:tcW w:w="1350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85.00</w:t>
            </w:r>
          </w:p>
        </w:tc>
        <w:tc>
          <w:tcPr>
            <w:tcW w:w="1080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>4.00</w:t>
            </w:r>
          </w:p>
        </w:tc>
        <w:tc>
          <w:tcPr>
            <w:tcW w:w="962" w:type="dxa"/>
          </w:tcPr>
          <w:p w:rsidR="007F7815" w:rsidRPr="00D34BD2" w:rsidRDefault="007F7815" w:rsidP="007F7815">
            <w:pPr>
              <w:jc w:val="both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 xml:space="preserve">    A</w:t>
            </w:r>
          </w:p>
        </w:tc>
      </w:tr>
      <w:tr w:rsidR="007F7815" w:rsidRPr="00D34BD2" w:rsidTr="007F7815">
        <w:tc>
          <w:tcPr>
            <w:tcW w:w="1643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81.50-84.99</w:t>
            </w:r>
          </w:p>
        </w:tc>
        <w:tc>
          <w:tcPr>
            <w:tcW w:w="1350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81.50</w:t>
            </w:r>
          </w:p>
        </w:tc>
        <w:tc>
          <w:tcPr>
            <w:tcW w:w="1080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>3.</w:t>
            </w:r>
            <w:r>
              <w:rPr>
                <w:rFonts w:ascii="Trebuchet MS" w:hAnsi="Trebuchet MS"/>
                <w:sz w:val="20"/>
              </w:rPr>
              <w:t>67</w:t>
            </w:r>
          </w:p>
        </w:tc>
        <w:tc>
          <w:tcPr>
            <w:tcW w:w="962" w:type="dxa"/>
          </w:tcPr>
          <w:p w:rsidR="007F7815" w:rsidRPr="00D34BD2" w:rsidRDefault="007F7815" w:rsidP="007F7815">
            <w:pPr>
              <w:jc w:val="both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 xml:space="preserve">    A</w:t>
            </w:r>
            <w:r w:rsidRPr="00D34BD2">
              <w:rPr>
                <w:rFonts w:ascii="Trebuchet MS" w:hAnsi="Trebuchet MS"/>
                <w:b/>
                <w:sz w:val="20"/>
              </w:rPr>
              <w:t>–</w:t>
            </w:r>
          </w:p>
        </w:tc>
      </w:tr>
      <w:tr w:rsidR="007F7815" w:rsidRPr="00D34BD2" w:rsidTr="007F7815">
        <w:tc>
          <w:tcPr>
            <w:tcW w:w="1643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78.00-81.49</w:t>
            </w:r>
          </w:p>
        </w:tc>
        <w:tc>
          <w:tcPr>
            <w:tcW w:w="1350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78.00</w:t>
            </w:r>
          </w:p>
        </w:tc>
        <w:tc>
          <w:tcPr>
            <w:tcW w:w="1080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>3.</w:t>
            </w:r>
            <w:r>
              <w:rPr>
                <w:rFonts w:ascii="Trebuchet MS" w:hAnsi="Trebuchet MS"/>
                <w:sz w:val="20"/>
              </w:rPr>
              <w:t>33</w:t>
            </w:r>
          </w:p>
        </w:tc>
        <w:tc>
          <w:tcPr>
            <w:tcW w:w="962" w:type="dxa"/>
          </w:tcPr>
          <w:p w:rsidR="007F7815" w:rsidRPr="00D34BD2" w:rsidRDefault="007F7815" w:rsidP="007F7815">
            <w:pPr>
              <w:jc w:val="both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 xml:space="preserve">    B+</w:t>
            </w:r>
          </w:p>
        </w:tc>
      </w:tr>
      <w:tr w:rsidR="007F7815" w:rsidRPr="00D34BD2" w:rsidTr="007F7815">
        <w:tc>
          <w:tcPr>
            <w:tcW w:w="1643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74.50-77.99</w:t>
            </w:r>
          </w:p>
        </w:tc>
        <w:tc>
          <w:tcPr>
            <w:tcW w:w="1350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74.50</w:t>
            </w:r>
          </w:p>
        </w:tc>
        <w:tc>
          <w:tcPr>
            <w:tcW w:w="1080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>3.00</w:t>
            </w:r>
          </w:p>
        </w:tc>
        <w:tc>
          <w:tcPr>
            <w:tcW w:w="962" w:type="dxa"/>
          </w:tcPr>
          <w:p w:rsidR="007F7815" w:rsidRPr="00D34BD2" w:rsidRDefault="007F7815" w:rsidP="007F7815">
            <w:pPr>
              <w:jc w:val="both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 xml:space="preserve">    B</w:t>
            </w:r>
          </w:p>
        </w:tc>
      </w:tr>
      <w:tr w:rsidR="007F7815" w:rsidRPr="00D34BD2" w:rsidTr="007F7815">
        <w:tc>
          <w:tcPr>
            <w:tcW w:w="1643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71.00-74.49</w:t>
            </w:r>
          </w:p>
        </w:tc>
        <w:tc>
          <w:tcPr>
            <w:tcW w:w="1350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71.00</w:t>
            </w:r>
          </w:p>
        </w:tc>
        <w:tc>
          <w:tcPr>
            <w:tcW w:w="1080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>2.</w:t>
            </w:r>
            <w:r>
              <w:rPr>
                <w:rFonts w:ascii="Trebuchet MS" w:hAnsi="Trebuchet MS"/>
                <w:sz w:val="20"/>
              </w:rPr>
              <w:t>67</w:t>
            </w:r>
          </w:p>
        </w:tc>
        <w:tc>
          <w:tcPr>
            <w:tcW w:w="962" w:type="dxa"/>
          </w:tcPr>
          <w:p w:rsidR="007F7815" w:rsidRPr="00D34BD2" w:rsidRDefault="007F7815" w:rsidP="007F7815">
            <w:pPr>
              <w:jc w:val="both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 xml:space="preserve">    B</w:t>
            </w:r>
            <w:r w:rsidRPr="00D34BD2">
              <w:rPr>
                <w:rFonts w:ascii="Trebuchet MS" w:hAnsi="Trebuchet MS"/>
                <w:b/>
                <w:sz w:val="20"/>
              </w:rPr>
              <w:t>–</w:t>
            </w:r>
          </w:p>
        </w:tc>
      </w:tr>
      <w:tr w:rsidR="007F7815" w:rsidRPr="00D34BD2" w:rsidTr="007F7815">
        <w:tc>
          <w:tcPr>
            <w:tcW w:w="1643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67.50-70.99</w:t>
            </w:r>
          </w:p>
        </w:tc>
        <w:tc>
          <w:tcPr>
            <w:tcW w:w="1350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67.50</w:t>
            </w:r>
          </w:p>
        </w:tc>
        <w:tc>
          <w:tcPr>
            <w:tcW w:w="1080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>2.</w:t>
            </w:r>
            <w:r>
              <w:rPr>
                <w:rFonts w:ascii="Trebuchet MS" w:hAnsi="Trebuchet MS"/>
                <w:sz w:val="20"/>
              </w:rPr>
              <w:t>33</w:t>
            </w:r>
          </w:p>
        </w:tc>
        <w:tc>
          <w:tcPr>
            <w:tcW w:w="962" w:type="dxa"/>
          </w:tcPr>
          <w:p w:rsidR="007F7815" w:rsidRPr="00D34BD2" w:rsidRDefault="007F7815" w:rsidP="007F7815">
            <w:pPr>
              <w:jc w:val="both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 xml:space="preserve">    C+</w:t>
            </w:r>
          </w:p>
        </w:tc>
      </w:tr>
      <w:tr w:rsidR="007F7815" w:rsidRPr="00D34BD2" w:rsidTr="007F7815">
        <w:tc>
          <w:tcPr>
            <w:tcW w:w="1643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64.00-67.49</w:t>
            </w:r>
          </w:p>
        </w:tc>
        <w:tc>
          <w:tcPr>
            <w:tcW w:w="1350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64.00</w:t>
            </w:r>
          </w:p>
        </w:tc>
        <w:tc>
          <w:tcPr>
            <w:tcW w:w="1080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>2.00</w:t>
            </w:r>
          </w:p>
        </w:tc>
        <w:tc>
          <w:tcPr>
            <w:tcW w:w="962" w:type="dxa"/>
          </w:tcPr>
          <w:p w:rsidR="007F7815" w:rsidRPr="00D34BD2" w:rsidRDefault="007F7815" w:rsidP="007F7815">
            <w:pPr>
              <w:jc w:val="both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 xml:space="preserve">  </w:t>
            </w:r>
            <w:r>
              <w:rPr>
                <w:rFonts w:ascii="Trebuchet MS" w:hAnsi="Trebuchet MS"/>
                <w:sz w:val="20"/>
              </w:rPr>
              <w:t xml:space="preserve"> </w:t>
            </w:r>
            <w:r w:rsidRPr="00D34BD2">
              <w:rPr>
                <w:rFonts w:ascii="Trebuchet MS" w:hAnsi="Trebuchet MS"/>
                <w:sz w:val="20"/>
              </w:rPr>
              <w:t xml:space="preserve"> C</w:t>
            </w:r>
          </w:p>
        </w:tc>
      </w:tr>
      <w:tr w:rsidR="007F7815" w:rsidRPr="00D34BD2" w:rsidTr="007F7815">
        <w:tc>
          <w:tcPr>
            <w:tcW w:w="1643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60.50-63.99</w:t>
            </w:r>
          </w:p>
        </w:tc>
        <w:tc>
          <w:tcPr>
            <w:tcW w:w="1350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60.50</w:t>
            </w:r>
          </w:p>
        </w:tc>
        <w:tc>
          <w:tcPr>
            <w:tcW w:w="1080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>1.</w:t>
            </w:r>
            <w:r>
              <w:rPr>
                <w:rFonts w:ascii="Trebuchet MS" w:hAnsi="Trebuchet MS"/>
                <w:sz w:val="20"/>
              </w:rPr>
              <w:t>67</w:t>
            </w:r>
          </w:p>
        </w:tc>
        <w:tc>
          <w:tcPr>
            <w:tcW w:w="962" w:type="dxa"/>
          </w:tcPr>
          <w:p w:rsidR="007F7815" w:rsidRPr="00D34BD2" w:rsidRDefault="007F7815" w:rsidP="007F7815">
            <w:pPr>
              <w:jc w:val="both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 xml:space="preserve">    C</w:t>
            </w:r>
            <w:r w:rsidRPr="00D34BD2">
              <w:rPr>
                <w:rFonts w:ascii="Trebuchet MS" w:hAnsi="Trebuchet MS"/>
                <w:b/>
                <w:sz w:val="20"/>
              </w:rPr>
              <w:t>–</w:t>
            </w:r>
          </w:p>
        </w:tc>
      </w:tr>
      <w:tr w:rsidR="007F7815" w:rsidRPr="00D34BD2" w:rsidTr="007F7815">
        <w:tc>
          <w:tcPr>
            <w:tcW w:w="1643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57.00-60.49</w:t>
            </w:r>
          </w:p>
        </w:tc>
        <w:tc>
          <w:tcPr>
            <w:tcW w:w="1350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57.00</w:t>
            </w:r>
          </w:p>
        </w:tc>
        <w:tc>
          <w:tcPr>
            <w:tcW w:w="1080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>1.</w:t>
            </w:r>
            <w:r>
              <w:rPr>
                <w:rFonts w:ascii="Trebuchet MS" w:hAnsi="Trebuchet MS"/>
                <w:sz w:val="20"/>
              </w:rPr>
              <w:t>33</w:t>
            </w:r>
          </w:p>
        </w:tc>
        <w:tc>
          <w:tcPr>
            <w:tcW w:w="962" w:type="dxa"/>
          </w:tcPr>
          <w:p w:rsidR="007F7815" w:rsidRPr="00D34BD2" w:rsidRDefault="007F7815" w:rsidP="007F7815">
            <w:pPr>
              <w:jc w:val="both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 xml:space="preserve">   D+</w:t>
            </w:r>
          </w:p>
        </w:tc>
      </w:tr>
      <w:tr w:rsidR="007F7815" w:rsidRPr="00D34BD2" w:rsidTr="007F7815">
        <w:tc>
          <w:tcPr>
            <w:tcW w:w="1643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50.00-56.99</w:t>
            </w:r>
          </w:p>
        </w:tc>
        <w:tc>
          <w:tcPr>
            <w:tcW w:w="1350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50.00</w:t>
            </w:r>
          </w:p>
        </w:tc>
        <w:tc>
          <w:tcPr>
            <w:tcW w:w="1080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1</w:t>
            </w:r>
            <w:r w:rsidRPr="00D34BD2">
              <w:rPr>
                <w:rFonts w:ascii="Trebuchet MS" w:hAnsi="Trebuchet MS"/>
                <w:sz w:val="20"/>
              </w:rPr>
              <w:t>.00</w:t>
            </w:r>
          </w:p>
        </w:tc>
        <w:tc>
          <w:tcPr>
            <w:tcW w:w="962" w:type="dxa"/>
          </w:tcPr>
          <w:p w:rsidR="007F7815" w:rsidRPr="00D34BD2" w:rsidRDefault="007F7815" w:rsidP="007F7815">
            <w:pPr>
              <w:jc w:val="both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 xml:space="preserve">  </w:t>
            </w:r>
            <w:r>
              <w:rPr>
                <w:rFonts w:ascii="Trebuchet MS" w:hAnsi="Trebuchet MS"/>
                <w:sz w:val="20"/>
              </w:rPr>
              <w:t xml:space="preserve"> </w:t>
            </w:r>
            <w:r w:rsidRPr="00D34BD2">
              <w:rPr>
                <w:rFonts w:ascii="Trebuchet MS" w:hAnsi="Trebuchet MS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D</w:t>
            </w:r>
          </w:p>
        </w:tc>
      </w:tr>
      <w:tr w:rsidR="007F7815" w:rsidRPr="00D34BD2" w:rsidTr="007F7815">
        <w:tc>
          <w:tcPr>
            <w:tcW w:w="1643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0.00-49.99</w:t>
            </w:r>
          </w:p>
        </w:tc>
        <w:tc>
          <w:tcPr>
            <w:tcW w:w="1350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Below 50</w:t>
            </w:r>
          </w:p>
        </w:tc>
        <w:tc>
          <w:tcPr>
            <w:tcW w:w="1080" w:type="dxa"/>
          </w:tcPr>
          <w:p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0.00</w:t>
            </w:r>
          </w:p>
        </w:tc>
        <w:tc>
          <w:tcPr>
            <w:tcW w:w="962" w:type="dxa"/>
          </w:tcPr>
          <w:p w:rsidR="007F7815" w:rsidRPr="00D34BD2" w:rsidRDefault="007F7815" w:rsidP="007F7815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F</w:t>
            </w:r>
          </w:p>
        </w:tc>
      </w:tr>
    </w:tbl>
    <w:p w:rsidR="0037021B" w:rsidRDefault="0037021B" w:rsidP="00117D93">
      <w:pPr>
        <w:pStyle w:val="Heading3"/>
        <w:jc w:val="left"/>
        <w:rPr>
          <w:rFonts w:ascii="Arial" w:hAnsi="Arial" w:cs="Arial"/>
          <w:b w:val="0"/>
        </w:rPr>
      </w:pPr>
    </w:p>
    <w:p w:rsidR="009E05ED" w:rsidRPr="00B758A4" w:rsidRDefault="00117D93" w:rsidP="00117D93">
      <w:pPr>
        <w:pStyle w:val="Heading3"/>
        <w:jc w:val="left"/>
        <w:rPr>
          <w:rFonts w:ascii="Trebuchet MS" w:hAnsi="Trebuchet MS"/>
          <w:bCs w:val="0"/>
          <w:sz w:val="24"/>
        </w:rPr>
      </w:pPr>
      <w:r w:rsidRPr="00B758A4">
        <w:rPr>
          <w:rFonts w:ascii="Arial" w:hAnsi="Arial" w:cs="Arial"/>
          <w:bCs w:val="0"/>
          <w:sz w:val="24"/>
        </w:rPr>
        <w:t>Division of Marks:</w:t>
      </w:r>
    </w:p>
    <w:p w:rsidR="00117D93" w:rsidRDefault="00117D93" w:rsidP="009E05ED">
      <w:pPr>
        <w:tabs>
          <w:tab w:val="left" w:pos="1728"/>
        </w:tabs>
        <w:spacing w:before="240"/>
        <w:ind w:left="1728" w:hanging="1728"/>
        <w:rPr>
          <w:rFonts w:ascii="Arial" w:hAnsi="Arial" w:cs="Arial"/>
          <w:b/>
        </w:rPr>
      </w:pPr>
    </w:p>
    <w:p w:rsidR="009E05ED" w:rsidRDefault="001572E6" w:rsidP="001173C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Lab Experiments (10)</w:t>
      </w:r>
      <w:r w:rsidR="009E05ED">
        <w:rPr>
          <w:rFonts w:ascii="Arial" w:hAnsi="Arial" w:cs="Arial"/>
        </w:rPr>
        <w:t xml:space="preserve"> </w:t>
      </w:r>
      <w:r w:rsidR="009E05ED">
        <w:rPr>
          <w:rFonts w:ascii="Arial" w:hAnsi="Arial" w:cs="Arial"/>
        </w:rPr>
        <w:tab/>
      </w:r>
      <w:r w:rsidR="001173C3">
        <w:rPr>
          <w:rFonts w:ascii="Arial" w:hAnsi="Arial" w:cs="Arial"/>
        </w:rPr>
        <w:t>100</w:t>
      </w:r>
      <w:r w:rsidR="00726E99">
        <w:rPr>
          <w:rFonts w:ascii="Arial" w:hAnsi="Arial" w:cs="Arial"/>
        </w:rPr>
        <w:t xml:space="preserve"> </w:t>
      </w:r>
    </w:p>
    <w:p w:rsidR="009E05ED" w:rsidRDefault="00726E99" w:rsidP="00117D93">
      <w:pPr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br/>
      </w:r>
      <w:r w:rsidR="009E05ED" w:rsidRPr="00726E99">
        <w:rPr>
          <w:rFonts w:ascii="Arial" w:hAnsi="Arial" w:cs="Arial"/>
          <w:b/>
          <w:bCs/>
        </w:rPr>
        <w:t xml:space="preserve">Total </w:t>
      </w:r>
      <w:r w:rsidR="009E05ED" w:rsidRPr="0032713B">
        <w:rPr>
          <w:rFonts w:ascii="Arial" w:hAnsi="Arial" w:cs="Arial"/>
        </w:rPr>
        <w:tab/>
      </w:r>
      <w:r w:rsidR="009E05ED" w:rsidRPr="0032713B">
        <w:rPr>
          <w:rFonts w:ascii="Arial" w:hAnsi="Arial" w:cs="Arial"/>
        </w:rPr>
        <w:tab/>
      </w:r>
      <w:r w:rsidR="009E05ED" w:rsidRPr="0032713B">
        <w:rPr>
          <w:rFonts w:ascii="Arial" w:hAnsi="Arial" w:cs="Arial"/>
        </w:rPr>
        <w:tab/>
      </w:r>
      <w:r w:rsidR="009E05ED">
        <w:rPr>
          <w:rFonts w:ascii="Arial" w:hAnsi="Arial" w:cs="Arial"/>
        </w:rPr>
        <w:tab/>
      </w:r>
      <w:r w:rsidR="009E05ED" w:rsidRPr="0032713B">
        <w:rPr>
          <w:rFonts w:ascii="Arial" w:hAnsi="Arial" w:cs="Arial"/>
          <w:b/>
          <w:u w:val="single"/>
        </w:rPr>
        <w:t>100</w:t>
      </w:r>
    </w:p>
    <w:sectPr w:rsidR="009E05ED" w:rsidSect="00117D93">
      <w:type w:val="continuous"/>
      <w:pgSz w:w="12240" w:h="15840" w:code="1"/>
      <w:pgMar w:top="1080" w:right="1728" w:bottom="630" w:left="1728" w:header="1008" w:footer="1008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2340" w:rsidRDefault="00D62340">
      <w:r>
        <w:separator/>
      </w:r>
    </w:p>
  </w:endnote>
  <w:endnote w:type="continuationSeparator" w:id="0">
    <w:p w:rsidR="00D62340" w:rsidRDefault="00D62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55B7" w:rsidRDefault="0066374C" w:rsidP="00C74F1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0A55B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A55B7" w:rsidRDefault="000A55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2340" w:rsidRDefault="00D62340">
      <w:r>
        <w:separator/>
      </w:r>
    </w:p>
  </w:footnote>
  <w:footnote w:type="continuationSeparator" w:id="0">
    <w:p w:rsidR="00D62340" w:rsidRDefault="00D623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B50F5"/>
    <w:multiLevelType w:val="hybridMultilevel"/>
    <w:tmpl w:val="080CF160"/>
    <w:lvl w:ilvl="0" w:tplc="34F64D3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13737"/>
    <w:multiLevelType w:val="singleLevel"/>
    <w:tmpl w:val="02061CC2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2"/>
        <w:u w:val="none"/>
      </w:rPr>
    </w:lvl>
  </w:abstractNum>
  <w:abstractNum w:abstractNumId="2" w15:restartNumberingAfterBreak="0">
    <w:nsid w:val="30851B83"/>
    <w:multiLevelType w:val="hybridMultilevel"/>
    <w:tmpl w:val="F6A4AA32"/>
    <w:lvl w:ilvl="0" w:tplc="06C4F232">
      <w:start w:val="1"/>
      <w:numFmt w:val="bullet"/>
      <w:lvlText w:val=""/>
      <w:lvlJc w:val="left"/>
      <w:pPr>
        <w:tabs>
          <w:tab w:val="num" w:pos="72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1FB766E"/>
    <w:multiLevelType w:val="hybridMultilevel"/>
    <w:tmpl w:val="702CC7E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320EA"/>
    <w:multiLevelType w:val="hybridMultilevel"/>
    <w:tmpl w:val="CE1CAFD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394779"/>
    <w:multiLevelType w:val="multilevel"/>
    <w:tmpl w:val="4B62551A"/>
    <w:lvl w:ilvl="0">
      <w:start w:val="6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6"/>
      <w:numFmt w:val="decimal"/>
      <w:lvlText w:val="%1.%2-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3"/>
      <w:numFmt w:val="decimal"/>
      <w:lvlText w:val="%1.%2-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-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 w15:restartNumberingAfterBreak="0">
    <w:nsid w:val="68A67B67"/>
    <w:multiLevelType w:val="hybridMultilevel"/>
    <w:tmpl w:val="14009906"/>
    <w:lvl w:ilvl="0" w:tplc="A978E75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349"/>
    <w:rsid w:val="00000255"/>
    <w:rsid w:val="00000B56"/>
    <w:rsid w:val="000018A6"/>
    <w:rsid w:val="00002FA1"/>
    <w:rsid w:val="000065B3"/>
    <w:rsid w:val="00006832"/>
    <w:rsid w:val="00013C72"/>
    <w:rsid w:val="00013F07"/>
    <w:rsid w:val="0002245F"/>
    <w:rsid w:val="00025A7A"/>
    <w:rsid w:val="00027865"/>
    <w:rsid w:val="00031F17"/>
    <w:rsid w:val="00032BDC"/>
    <w:rsid w:val="0003348A"/>
    <w:rsid w:val="00034138"/>
    <w:rsid w:val="00041531"/>
    <w:rsid w:val="00042FDD"/>
    <w:rsid w:val="000444F3"/>
    <w:rsid w:val="000566A7"/>
    <w:rsid w:val="00057E02"/>
    <w:rsid w:val="0006017A"/>
    <w:rsid w:val="00060723"/>
    <w:rsid w:val="00061ABF"/>
    <w:rsid w:val="00063B98"/>
    <w:rsid w:val="0006569B"/>
    <w:rsid w:val="00066027"/>
    <w:rsid w:val="00067B0E"/>
    <w:rsid w:val="00070759"/>
    <w:rsid w:val="000716A0"/>
    <w:rsid w:val="000729CB"/>
    <w:rsid w:val="000733EC"/>
    <w:rsid w:val="000761E2"/>
    <w:rsid w:val="00077995"/>
    <w:rsid w:val="000811CC"/>
    <w:rsid w:val="00082C4E"/>
    <w:rsid w:val="000845E9"/>
    <w:rsid w:val="00092AE7"/>
    <w:rsid w:val="00092E88"/>
    <w:rsid w:val="00092F4E"/>
    <w:rsid w:val="000A1626"/>
    <w:rsid w:val="000A2991"/>
    <w:rsid w:val="000A3680"/>
    <w:rsid w:val="000A55B7"/>
    <w:rsid w:val="000A66BF"/>
    <w:rsid w:val="000A6BB9"/>
    <w:rsid w:val="000A6FFD"/>
    <w:rsid w:val="000B0AB7"/>
    <w:rsid w:val="000B1C90"/>
    <w:rsid w:val="000B3342"/>
    <w:rsid w:val="000B5C99"/>
    <w:rsid w:val="000C2BE3"/>
    <w:rsid w:val="000C413B"/>
    <w:rsid w:val="000C431D"/>
    <w:rsid w:val="000C4D0D"/>
    <w:rsid w:val="000C6F59"/>
    <w:rsid w:val="000C73C0"/>
    <w:rsid w:val="000C7771"/>
    <w:rsid w:val="000D1187"/>
    <w:rsid w:val="000D1240"/>
    <w:rsid w:val="000D1F0A"/>
    <w:rsid w:val="000D2695"/>
    <w:rsid w:val="000D4EDC"/>
    <w:rsid w:val="000D56F9"/>
    <w:rsid w:val="000D6C5A"/>
    <w:rsid w:val="000F068B"/>
    <w:rsid w:val="000F09EA"/>
    <w:rsid w:val="000F1459"/>
    <w:rsid w:val="000F2523"/>
    <w:rsid w:val="000F7250"/>
    <w:rsid w:val="000F77E7"/>
    <w:rsid w:val="001001B2"/>
    <w:rsid w:val="001052F3"/>
    <w:rsid w:val="00106A94"/>
    <w:rsid w:val="00107CD4"/>
    <w:rsid w:val="00111030"/>
    <w:rsid w:val="00114DDA"/>
    <w:rsid w:val="001173C3"/>
    <w:rsid w:val="00117D93"/>
    <w:rsid w:val="00121B7C"/>
    <w:rsid w:val="00123F2D"/>
    <w:rsid w:val="00131879"/>
    <w:rsid w:val="001336DE"/>
    <w:rsid w:val="00133784"/>
    <w:rsid w:val="00135EC4"/>
    <w:rsid w:val="001413D9"/>
    <w:rsid w:val="00144BB8"/>
    <w:rsid w:val="001453F1"/>
    <w:rsid w:val="00150CF4"/>
    <w:rsid w:val="0015138C"/>
    <w:rsid w:val="00155152"/>
    <w:rsid w:val="00155BE7"/>
    <w:rsid w:val="001572E6"/>
    <w:rsid w:val="00157C56"/>
    <w:rsid w:val="00162067"/>
    <w:rsid w:val="00162801"/>
    <w:rsid w:val="00166FF3"/>
    <w:rsid w:val="00167A64"/>
    <w:rsid w:val="001704C7"/>
    <w:rsid w:val="0017084F"/>
    <w:rsid w:val="00175178"/>
    <w:rsid w:val="00176D4E"/>
    <w:rsid w:val="00184867"/>
    <w:rsid w:val="00186A02"/>
    <w:rsid w:val="00187CCA"/>
    <w:rsid w:val="0019115D"/>
    <w:rsid w:val="001935CB"/>
    <w:rsid w:val="00193ADD"/>
    <w:rsid w:val="00195CF1"/>
    <w:rsid w:val="00196644"/>
    <w:rsid w:val="001A126F"/>
    <w:rsid w:val="001A22C0"/>
    <w:rsid w:val="001A3308"/>
    <w:rsid w:val="001A4D49"/>
    <w:rsid w:val="001B1112"/>
    <w:rsid w:val="001B29B8"/>
    <w:rsid w:val="001B2E6B"/>
    <w:rsid w:val="001B4ACF"/>
    <w:rsid w:val="001C135C"/>
    <w:rsid w:val="001C1F6F"/>
    <w:rsid w:val="001C316C"/>
    <w:rsid w:val="001D1B07"/>
    <w:rsid w:val="001D23DD"/>
    <w:rsid w:val="001D28F8"/>
    <w:rsid w:val="001D5063"/>
    <w:rsid w:val="001D7AEE"/>
    <w:rsid w:val="001E0C56"/>
    <w:rsid w:val="001E0EDE"/>
    <w:rsid w:val="001E38C6"/>
    <w:rsid w:val="001E7A44"/>
    <w:rsid w:val="001F26EF"/>
    <w:rsid w:val="001F3384"/>
    <w:rsid w:val="001F39A9"/>
    <w:rsid w:val="001F729D"/>
    <w:rsid w:val="001F7F16"/>
    <w:rsid w:val="0020357C"/>
    <w:rsid w:val="002051EF"/>
    <w:rsid w:val="00212425"/>
    <w:rsid w:val="0021344C"/>
    <w:rsid w:val="00215908"/>
    <w:rsid w:val="00216651"/>
    <w:rsid w:val="002210F3"/>
    <w:rsid w:val="002210FB"/>
    <w:rsid w:val="00227226"/>
    <w:rsid w:val="0023192C"/>
    <w:rsid w:val="00232018"/>
    <w:rsid w:val="00232958"/>
    <w:rsid w:val="0023502F"/>
    <w:rsid w:val="00236879"/>
    <w:rsid w:val="002406BB"/>
    <w:rsid w:val="00241491"/>
    <w:rsid w:val="0024325D"/>
    <w:rsid w:val="00247524"/>
    <w:rsid w:val="00250827"/>
    <w:rsid w:val="002518EC"/>
    <w:rsid w:val="00256281"/>
    <w:rsid w:val="00260A78"/>
    <w:rsid w:val="00260BA7"/>
    <w:rsid w:val="00262588"/>
    <w:rsid w:val="00262DDE"/>
    <w:rsid w:val="00263C02"/>
    <w:rsid w:val="002640C5"/>
    <w:rsid w:val="00265398"/>
    <w:rsid w:val="00266F7A"/>
    <w:rsid w:val="002706CE"/>
    <w:rsid w:val="00271D27"/>
    <w:rsid w:val="00272B9E"/>
    <w:rsid w:val="002743A1"/>
    <w:rsid w:val="00280B5B"/>
    <w:rsid w:val="00281045"/>
    <w:rsid w:val="00281662"/>
    <w:rsid w:val="00281A00"/>
    <w:rsid w:val="002834BE"/>
    <w:rsid w:val="002845AB"/>
    <w:rsid w:val="00284FA1"/>
    <w:rsid w:val="0028666B"/>
    <w:rsid w:val="00290CFF"/>
    <w:rsid w:val="002913A7"/>
    <w:rsid w:val="0029342C"/>
    <w:rsid w:val="00294006"/>
    <w:rsid w:val="00295740"/>
    <w:rsid w:val="00295C7E"/>
    <w:rsid w:val="002A0B5C"/>
    <w:rsid w:val="002A12E2"/>
    <w:rsid w:val="002A1569"/>
    <w:rsid w:val="002A5223"/>
    <w:rsid w:val="002A5CFC"/>
    <w:rsid w:val="002B0097"/>
    <w:rsid w:val="002B102A"/>
    <w:rsid w:val="002B337A"/>
    <w:rsid w:val="002B56F4"/>
    <w:rsid w:val="002B677D"/>
    <w:rsid w:val="002C0229"/>
    <w:rsid w:val="002C3DCB"/>
    <w:rsid w:val="002C3F3A"/>
    <w:rsid w:val="002C5020"/>
    <w:rsid w:val="002C5028"/>
    <w:rsid w:val="002C5A91"/>
    <w:rsid w:val="002C772E"/>
    <w:rsid w:val="002D01B4"/>
    <w:rsid w:val="002D0DB6"/>
    <w:rsid w:val="002D2F92"/>
    <w:rsid w:val="002D377C"/>
    <w:rsid w:val="002D7865"/>
    <w:rsid w:val="002E178D"/>
    <w:rsid w:val="002E2AC6"/>
    <w:rsid w:val="002E3553"/>
    <w:rsid w:val="002E3A6A"/>
    <w:rsid w:val="002E3C72"/>
    <w:rsid w:val="002E4079"/>
    <w:rsid w:val="002E703F"/>
    <w:rsid w:val="002E7184"/>
    <w:rsid w:val="002F0F73"/>
    <w:rsid w:val="002F0F84"/>
    <w:rsid w:val="002F2578"/>
    <w:rsid w:val="002F25FD"/>
    <w:rsid w:val="002F3C66"/>
    <w:rsid w:val="002F5D07"/>
    <w:rsid w:val="002F7126"/>
    <w:rsid w:val="002F7F38"/>
    <w:rsid w:val="00301C84"/>
    <w:rsid w:val="00303C1D"/>
    <w:rsid w:val="00304174"/>
    <w:rsid w:val="00304AA9"/>
    <w:rsid w:val="00310EA2"/>
    <w:rsid w:val="00313CBE"/>
    <w:rsid w:val="00315752"/>
    <w:rsid w:val="003159C1"/>
    <w:rsid w:val="00317031"/>
    <w:rsid w:val="00317DF8"/>
    <w:rsid w:val="00320024"/>
    <w:rsid w:val="00321FCE"/>
    <w:rsid w:val="00322B32"/>
    <w:rsid w:val="0032713B"/>
    <w:rsid w:val="00330D23"/>
    <w:rsid w:val="00332EB6"/>
    <w:rsid w:val="00333AD2"/>
    <w:rsid w:val="00335473"/>
    <w:rsid w:val="003464C8"/>
    <w:rsid w:val="00346976"/>
    <w:rsid w:val="00346FE2"/>
    <w:rsid w:val="00347C1A"/>
    <w:rsid w:val="00350FC4"/>
    <w:rsid w:val="003523EA"/>
    <w:rsid w:val="00354D7F"/>
    <w:rsid w:val="0035555A"/>
    <w:rsid w:val="0035580B"/>
    <w:rsid w:val="0035724C"/>
    <w:rsid w:val="00360B7B"/>
    <w:rsid w:val="00361F23"/>
    <w:rsid w:val="00362EB1"/>
    <w:rsid w:val="00367ADF"/>
    <w:rsid w:val="0037021B"/>
    <w:rsid w:val="00371757"/>
    <w:rsid w:val="00374402"/>
    <w:rsid w:val="00376AFF"/>
    <w:rsid w:val="003778B3"/>
    <w:rsid w:val="00380EDB"/>
    <w:rsid w:val="00381095"/>
    <w:rsid w:val="00382A1A"/>
    <w:rsid w:val="00382FC2"/>
    <w:rsid w:val="00385589"/>
    <w:rsid w:val="0038682E"/>
    <w:rsid w:val="00390CC9"/>
    <w:rsid w:val="00391361"/>
    <w:rsid w:val="003927DD"/>
    <w:rsid w:val="00396368"/>
    <w:rsid w:val="003A1798"/>
    <w:rsid w:val="003A40C2"/>
    <w:rsid w:val="003A4DCB"/>
    <w:rsid w:val="003B0187"/>
    <w:rsid w:val="003B1E4C"/>
    <w:rsid w:val="003B21D1"/>
    <w:rsid w:val="003B23E5"/>
    <w:rsid w:val="003B5EF3"/>
    <w:rsid w:val="003B6107"/>
    <w:rsid w:val="003B77A7"/>
    <w:rsid w:val="003C3295"/>
    <w:rsid w:val="003C57FD"/>
    <w:rsid w:val="003C6892"/>
    <w:rsid w:val="003C7864"/>
    <w:rsid w:val="003C78B4"/>
    <w:rsid w:val="003D1970"/>
    <w:rsid w:val="003D2100"/>
    <w:rsid w:val="003D339B"/>
    <w:rsid w:val="003D3CE4"/>
    <w:rsid w:val="003D6441"/>
    <w:rsid w:val="003D6B16"/>
    <w:rsid w:val="003D766D"/>
    <w:rsid w:val="003E282A"/>
    <w:rsid w:val="003E52FA"/>
    <w:rsid w:val="003F7193"/>
    <w:rsid w:val="003F7C1B"/>
    <w:rsid w:val="00400C9A"/>
    <w:rsid w:val="00407F95"/>
    <w:rsid w:val="00412035"/>
    <w:rsid w:val="004140E5"/>
    <w:rsid w:val="004144B5"/>
    <w:rsid w:val="004152DF"/>
    <w:rsid w:val="004155BF"/>
    <w:rsid w:val="004218D8"/>
    <w:rsid w:val="0042238B"/>
    <w:rsid w:val="00425F1A"/>
    <w:rsid w:val="0042639A"/>
    <w:rsid w:val="004306E6"/>
    <w:rsid w:val="00430A80"/>
    <w:rsid w:val="00430E04"/>
    <w:rsid w:val="00431CFF"/>
    <w:rsid w:val="004354A8"/>
    <w:rsid w:val="004378E4"/>
    <w:rsid w:val="00441750"/>
    <w:rsid w:val="00441D8B"/>
    <w:rsid w:val="00443344"/>
    <w:rsid w:val="00444F3C"/>
    <w:rsid w:val="004462E5"/>
    <w:rsid w:val="0044676D"/>
    <w:rsid w:val="00450E7A"/>
    <w:rsid w:val="00451402"/>
    <w:rsid w:val="0045175B"/>
    <w:rsid w:val="00451BC8"/>
    <w:rsid w:val="00452276"/>
    <w:rsid w:val="0045352C"/>
    <w:rsid w:val="004536BC"/>
    <w:rsid w:val="00454273"/>
    <w:rsid w:val="00456084"/>
    <w:rsid w:val="0046043A"/>
    <w:rsid w:val="00460663"/>
    <w:rsid w:val="00460C1B"/>
    <w:rsid w:val="00463A7D"/>
    <w:rsid w:val="00464E23"/>
    <w:rsid w:val="004653E2"/>
    <w:rsid w:val="0047107D"/>
    <w:rsid w:val="00481DBD"/>
    <w:rsid w:val="00482567"/>
    <w:rsid w:val="0048361C"/>
    <w:rsid w:val="004836CD"/>
    <w:rsid w:val="00483BEC"/>
    <w:rsid w:val="0048506A"/>
    <w:rsid w:val="00485136"/>
    <w:rsid w:val="004855A9"/>
    <w:rsid w:val="00487415"/>
    <w:rsid w:val="00490453"/>
    <w:rsid w:val="0049053A"/>
    <w:rsid w:val="00491C16"/>
    <w:rsid w:val="00493FDE"/>
    <w:rsid w:val="00494EF2"/>
    <w:rsid w:val="00495BFA"/>
    <w:rsid w:val="004A4ECA"/>
    <w:rsid w:val="004A5C6E"/>
    <w:rsid w:val="004A7596"/>
    <w:rsid w:val="004B1EAE"/>
    <w:rsid w:val="004B3909"/>
    <w:rsid w:val="004B4BC6"/>
    <w:rsid w:val="004B61C7"/>
    <w:rsid w:val="004C03D4"/>
    <w:rsid w:val="004C06A7"/>
    <w:rsid w:val="004C090E"/>
    <w:rsid w:val="004C4FDA"/>
    <w:rsid w:val="004C7637"/>
    <w:rsid w:val="004D0EB6"/>
    <w:rsid w:val="004D4210"/>
    <w:rsid w:val="004D7199"/>
    <w:rsid w:val="004E51D5"/>
    <w:rsid w:val="004F2EEE"/>
    <w:rsid w:val="00500B07"/>
    <w:rsid w:val="00503BF7"/>
    <w:rsid w:val="0050452A"/>
    <w:rsid w:val="0050567A"/>
    <w:rsid w:val="00505B61"/>
    <w:rsid w:val="00505C0B"/>
    <w:rsid w:val="0051115C"/>
    <w:rsid w:val="0051349E"/>
    <w:rsid w:val="00513841"/>
    <w:rsid w:val="00513B8B"/>
    <w:rsid w:val="005223BB"/>
    <w:rsid w:val="005226F8"/>
    <w:rsid w:val="00524862"/>
    <w:rsid w:val="00524FB0"/>
    <w:rsid w:val="00527404"/>
    <w:rsid w:val="00531424"/>
    <w:rsid w:val="00531948"/>
    <w:rsid w:val="00533C10"/>
    <w:rsid w:val="00536017"/>
    <w:rsid w:val="00536679"/>
    <w:rsid w:val="0053781D"/>
    <w:rsid w:val="00540C6E"/>
    <w:rsid w:val="005417EA"/>
    <w:rsid w:val="00541AE6"/>
    <w:rsid w:val="005428D2"/>
    <w:rsid w:val="005457FD"/>
    <w:rsid w:val="0054603A"/>
    <w:rsid w:val="00546A4F"/>
    <w:rsid w:val="0054715D"/>
    <w:rsid w:val="00547D2E"/>
    <w:rsid w:val="00550E29"/>
    <w:rsid w:val="00550F6A"/>
    <w:rsid w:val="00553396"/>
    <w:rsid w:val="005552AC"/>
    <w:rsid w:val="00560708"/>
    <w:rsid w:val="00560DF4"/>
    <w:rsid w:val="00562269"/>
    <w:rsid w:val="00580D49"/>
    <w:rsid w:val="00581BF0"/>
    <w:rsid w:val="005823B7"/>
    <w:rsid w:val="00584BC4"/>
    <w:rsid w:val="00587023"/>
    <w:rsid w:val="00587659"/>
    <w:rsid w:val="0059188E"/>
    <w:rsid w:val="005942DE"/>
    <w:rsid w:val="00595572"/>
    <w:rsid w:val="005970EC"/>
    <w:rsid w:val="005A2DDA"/>
    <w:rsid w:val="005A2E87"/>
    <w:rsid w:val="005A34A4"/>
    <w:rsid w:val="005A49EC"/>
    <w:rsid w:val="005B0E06"/>
    <w:rsid w:val="005B12FA"/>
    <w:rsid w:val="005B2860"/>
    <w:rsid w:val="005B3B68"/>
    <w:rsid w:val="005B3E03"/>
    <w:rsid w:val="005B7D53"/>
    <w:rsid w:val="005C2AC9"/>
    <w:rsid w:val="005C3378"/>
    <w:rsid w:val="005C5368"/>
    <w:rsid w:val="005C56E6"/>
    <w:rsid w:val="005C6356"/>
    <w:rsid w:val="005C7CD3"/>
    <w:rsid w:val="005D1833"/>
    <w:rsid w:val="005D221F"/>
    <w:rsid w:val="005D3BFD"/>
    <w:rsid w:val="005D5DAA"/>
    <w:rsid w:val="005D687F"/>
    <w:rsid w:val="005D79BA"/>
    <w:rsid w:val="005E0386"/>
    <w:rsid w:val="005E2E47"/>
    <w:rsid w:val="005E53EE"/>
    <w:rsid w:val="005E5D63"/>
    <w:rsid w:val="005F10C1"/>
    <w:rsid w:val="005F32ED"/>
    <w:rsid w:val="005F5700"/>
    <w:rsid w:val="005F7BE9"/>
    <w:rsid w:val="005F7C6E"/>
    <w:rsid w:val="00600401"/>
    <w:rsid w:val="006026AE"/>
    <w:rsid w:val="00603EB4"/>
    <w:rsid w:val="00605506"/>
    <w:rsid w:val="006066F1"/>
    <w:rsid w:val="006136BD"/>
    <w:rsid w:val="00614E29"/>
    <w:rsid w:val="00620F61"/>
    <w:rsid w:val="00622C61"/>
    <w:rsid w:val="0062488F"/>
    <w:rsid w:val="00624F94"/>
    <w:rsid w:val="00625A3E"/>
    <w:rsid w:val="00626392"/>
    <w:rsid w:val="0062649C"/>
    <w:rsid w:val="00631FA0"/>
    <w:rsid w:val="00633475"/>
    <w:rsid w:val="00633911"/>
    <w:rsid w:val="006354AE"/>
    <w:rsid w:val="006366A4"/>
    <w:rsid w:val="00636EB1"/>
    <w:rsid w:val="00645147"/>
    <w:rsid w:val="00651518"/>
    <w:rsid w:val="006519E5"/>
    <w:rsid w:val="00652CE6"/>
    <w:rsid w:val="00655AC7"/>
    <w:rsid w:val="006609F7"/>
    <w:rsid w:val="006625DD"/>
    <w:rsid w:val="0066374C"/>
    <w:rsid w:val="00663AF3"/>
    <w:rsid w:val="00664078"/>
    <w:rsid w:val="00664282"/>
    <w:rsid w:val="00664ADF"/>
    <w:rsid w:val="00674A76"/>
    <w:rsid w:val="00675F76"/>
    <w:rsid w:val="006768E0"/>
    <w:rsid w:val="00681B26"/>
    <w:rsid w:val="00685F6D"/>
    <w:rsid w:val="00686F1E"/>
    <w:rsid w:val="00691498"/>
    <w:rsid w:val="00691523"/>
    <w:rsid w:val="006A12B9"/>
    <w:rsid w:val="006A1379"/>
    <w:rsid w:val="006A296E"/>
    <w:rsid w:val="006A62E9"/>
    <w:rsid w:val="006A6F51"/>
    <w:rsid w:val="006B017E"/>
    <w:rsid w:val="006B0A47"/>
    <w:rsid w:val="006B4049"/>
    <w:rsid w:val="006B6581"/>
    <w:rsid w:val="006B7E69"/>
    <w:rsid w:val="006C0005"/>
    <w:rsid w:val="006C0810"/>
    <w:rsid w:val="006C2025"/>
    <w:rsid w:val="006C5AD0"/>
    <w:rsid w:val="006C5CF6"/>
    <w:rsid w:val="006D1713"/>
    <w:rsid w:val="006D48E0"/>
    <w:rsid w:val="006D4DE4"/>
    <w:rsid w:val="006D6DA5"/>
    <w:rsid w:val="006D771C"/>
    <w:rsid w:val="006D7FC8"/>
    <w:rsid w:val="006E282C"/>
    <w:rsid w:val="006E2D8E"/>
    <w:rsid w:val="006E412A"/>
    <w:rsid w:val="006E7324"/>
    <w:rsid w:val="006E7B49"/>
    <w:rsid w:val="006F3355"/>
    <w:rsid w:val="007040A7"/>
    <w:rsid w:val="00704E7A"/>
    <w:rsid w:val="00707165"/>
    <w:rsid w:val="00712D7E"/>
    <w:rsid w:val="00712E90"/>
    <w:rsid w:val="00713481"/>
    <w:rsid w:val="0071586D"/>
    <w:rsid w:val="007172ED"/>
    <w:rsid w:val="00717F14"/>
    <w:rsid w:val="0072160E"/>
    <w:rsid w:val="00722644"/>
    <w:rsid w:val="00723666"/>
    <w:rsid w:val="007244DC"/>
    <w:rsid w:val="00726AFF"/>
    <w:rsid w:val="00726E99"/>
    <w:rsid w:val="00727260"/>
    <w:rsid w:val="00730902"/>
    <w:rsid w:val="00732208"/>
    <w:rsid w:val="007346CD"/>
    <w:rsid w:val="00741E2E"/>
    <w:rsid w:val="00742C67"/>
    <w:rsid w:val="00744DC6"/>
    <w:rsid w:val="007454E3"/>
    <w:rsid w:val="007462A5"/>
    <w:rsid w:val="00747D3E"/>
    <w:rsid w:val="00752DD1"/>
    <w:rsid w:val="0075338C"/>
    <w:rsid w:val="0075377A"/>
    <w:rsid w:val="0075400D"/>
    <w:rsid w:val="00754750"/>
    <w:rsid w:val="00754D9A"/>
    <w:rsid w:val="00762EAE"/>
    <w:rsid w:val="007662EA"/>
    <w:rsid w:val="007670DB"/>
    <w:rsid w:val="00772B02"/>
    <w:rsid w:val="00774AD5"/>
    <w:rsid w:val="007755AE"/>
    <w:rsid w:val="007843B2"/>
    <w:rsid w:val="00784FB7"/>
    <w:rsid w:val="007856AD"/>
    <w:rsid w:val="007900E0"/>
    <w:rsid w:val="00793AC4"/>
    <w:rsid w:val="00796CDB"/>
    <w:rsid w:val="00796E55"/>
    <w:rsid w:val="007A0192"/>
    <w:rsid w:val="007A190E"/>
    <w:rsid w:val="007A6E76"/>
    <w:rsid w:val="007A7EF8"/>
    <w:rsid w:val="007B023C"/>
    <w:rsid w:val="007B1A0A"/>
    <w:rsid w:val="007B1C69"/>
    <w:rsid w:val="007B3C62"/>
    <w:rsid w:val="007C061F"/>
    <w:rsid w:val="007D1336"/>
    <w:rsid w:val="007D3B8D"/>
    <w:rsid w:val="007D6EAC"/>
    <w:rsid w:val="007F4680"/>
    <w:rsid w:val="007F55EE"/>
    <w:rsid w:val="007F7385"/>
    <w:rsid w:val="007F7815"/>
    <w:rsid w:val="00800594"/>
    <w:rsid w:val="0080608A"/>
    <w:rsid w:val="00810201"/>
    <w:rsid w:val="00810513"/>
    <w:rsid w:val="00817B0F"/>
    <w:rsid w:val="00825402"/>
    <w:rsid w:val="00832379"/>
    <w:rsid w:val="008328E2"/>
    <w:rsid w:val="008373DA"/>
    <w:rsid w:val="00841A46"/>
    <w:rsid w:val="00842C36"/>
    <w:rsid w:val="008447D0"/>
    <w:rsid w:val="008464A8"/>
    <w:rsid w:val="00851AF2"/>
    <w:rsid w:val="00853F32"/>
    <w:rsid w:val="00857C77"/>
    <w:rsid w:val="008612F2"/>
    <w:rsid w:val="008626DC"/>
    <w:rsid w:val="00862CF1"/>
    <w:rsid w:val="008637B1"/>
    <w:rsid w:val="00865AC7"/>
    <w:rsid w:val="0087113A"/>
    <w:rsid w:val="00873E33"/>
    <w:rsid w:val="0087451A"/>
    <w:rsid w:val="00875A98"/>
    <w:rsid w:val="00876561"/>
    <w:rsid w:val="00880AD1"/>
    <w:rsid w:val="00881EFC"/>
    <w:rsid w:val="008820CE"/>
    <w:rsid w:val="0088332F"/>
    <w:rsid w:val="00887652"/>
    <w:rsid w:val="00890976"/>
    <w:rsid w:val="00896C69"/>
    <w:rsid w:val="00897F0B"/>
    <w:rsid w:val="008A4D7F"/>
    <w:rsid w:val="008B0B28"/>
    <w:rsid w:val="008B2BAF"/>
    <w:rsid w:val="008B2F97"/>
    <w:rsid w:val="008B3DA1"/>
    <w:rsid w:val="008B5BB0"/>
    <w:rsid w:val="008C1675"/>
    <w:rsid w:val="008C1B64"/>
    <w:rsid w:val="008C212D"/>
    <w:rsid w:val="008C26F8"/>
    <w:rsid w:val="008C2F80"/>
    <w:rsid w:val="008C32C0"/>
    <w:rsid w:val="008D2E14"/>
    <w:rsid w:val="008D54A5"/>
    <w:rsid w:val="008E3946"/>
    <w:rsid w:val="008E6867"/>
    <w:rsid w:val="008E7D84"/>
    <w:rsid w:val="008F2510"/>
    <w:rsid w:val="008F3BC3"/>
    <w:rsid w:val="008F78C3"/>
    <w:rsid w:val="00900114"/>
    <w:rsid w:val="00903147"/>
    <w:rsid w:val="0090760D"/>
    <w:rsid w:val="0091089F"/>
    <w:rsid w:val="00912379"/>
    <w:rsid w:val="00912D91"/>
    <w:rsid w:val="0091725B"/>
    <w:rsid w:val="00921905"/>
    <w:rsid w:val="00923501"/>
    <w:rsid w:val="0092352B"/>
    <w:rsid w:val="00923D9E"/>
    <w:rsid w:val="009302BC"/>
    <w:rsid w:val="00930C71"/>
    <w:rsid w:val="009351F6"/>
    <w:rsid w:val="00935F10"/>
    <w:rsid w:val="009360F8"/>
    <w:rsid w:val="00941E84"/>
    <w:rsid w:val="0095071D"/>
    <w:rsid w:val="009523A5"/>
    <w:rsid w:val="00953E9D"/>
    <w:rsid w:val="00956819"/>
    <w:rsid w:val="00967DA5"/>
    <w:rsid w:val="00970791"/>
    <w:rsid w:val="009708D0"/>
    <w:rsid w:val="00970B11"/>
    <w:rsid w:val="00972746"/>
    <w:rsid w:val="00974C2A"/>
    <w:rsid w:val="00983EE4"/>
    <w:rsid w:val="00990E57"/>
    <w:rsid w:val="009920D1"/>
    <w:rsid w:val="00994C3E"/>
    <w:rsid w:val="00996037"/>
    <w:rsid w:val="00997349"/>
    <w:rsid w:val="009A2D0F"/>
    <w:rsid w:val="009A61CB"/>
    <w:rsid w:val="009A73EF"/>
    <w:rsid w:val="009B21F2"/>
    <w:rsid w:val="009B5F14"/>
    <w:rsid w:val="009B5F2B"/>
    <w:rsid w:val="009B67B5"/>
    <w:rsid w:val="009C1CEA"/>
    <w:rsid w:val="009C1EC9"/>
    <w:rsid w:val="009C4574"/>
    <w:rsid w:val="009D1817"/>
    <w:rsid w:val="009D4AB6"/>
    <w:rsid w:val="009D516B"/>
    <w:rsid w:val="009D74B8"/>
    <w:rsid w:val="009D7791"/>
    <w:rsid w:val="009E05ED"/>
    <w:rsid w:val="009E1080"/>
    <w:rsid w:val="009E2FDA"/>
    <w:rsid w:val="009E32FC"/>
    <w:rsid w:val="009E47C2"/>
    <w:rsid w:val="009E50D0"/>
    <w:rsid w:val="009E5A96"/>
    <w:rsid w:val="009E5DAB"/>
    <w:rsid w:val="009F0FDC"/>
    <w:rsid w:val="009F1F4F"/>
    <w:rsid w:val="009F5479"/>
    <w:rsid w:val="009F5B17"/>
    <w:rsid w:val="00A00A4D"/>
    <w:rsid w:val="00A02829"/>
    <w:rsid w:val="00A04E76"/>
    <w:rsid w:val="00A07338"/>
    <w:rsid w:val="00A1029C"/>
    <w:rsid w:val="00A114DD"/>
    <w:rsid w:val="00A12EB4"/>
    <w:rsid w:val="00A13F01"/>
    <w:rsid w:val="00A146AB"/>
    <w:rsid w:val="00A14ADA"/>
    <w:rsid w:val="00A159D1"/>
    <w:rsid w:val="00A1660A"/>
    <w:rsid w:val="00A174B3"/>
    <w:rsid w:val="00A20698"/>
    <w:rsid w:val="00A21392"/>
    <w:rsid w:val="00A23354"/>
    <w:rsid w:val="00A2654F"/>
    <w:rsid w:val="00A301C0"/>
    <w:rsid w:val="00A31793"/>
    <w:rsid w:val="00A32B3A"/>
    <w:rsid w:val="00A32CB8"/>
    <w:rsid w:val="00A32EBB"/>
    <w:rsid w:val="00A33EAA"/>
    <w:rsid w:val="00A3414C"/>
    <w:rsid w:val="00A35E91"/>
    <w:rsid w:val="00A360F5"/>
    <w:rsid w:val="00A366A4"/>
    <w:rsid w:val="00A36C37"/>
    <w:rsid w:val="00A37ACB"/>
    <w:rsid w:val="00A37B3B"/>
    <w:rsid w:val="00A37EA9"/>
    <w:rsid w:val="00A40E48"/>
    <w:rsid w:val="00A44C20"/>
    <w:rsid w:val="00A4544D"/>
    <w:rsid w:val="00A47F44"/>
    <w:rsid w:val="00A51CAA"/>
    <w:rsid w:val="00A54317"/>
    <w:rsid w:val="00A55230"/>
    <w:rsid w:val="00A60A54"/>
    <w:rsid w:val="00A663F1"/>
    <w:rsid w:val="00A67972"/>
    <w:rsid w:val="00A70C28"/>
    <w:rsid w:val="00A70D3B"/>
    <w:rsid w:val="00A72AEC"/>
    <w:rsid w:val="00A72C77"/>
    <w:rsid w:val="00A74A73"/>
    <w:rsid w:val="00A821A1"/>
    <w:rsid w:val="00A83C01"/>
    <w:rsid w:val="00A90BCD"/>
    <w:rsid w:val="00A90EA2"/>
    <w:rsid w:val="00A9262F"/>
    <w:rsid w:val="00A93376"/>
    <w:rsid w:val="00A940BB"/>
    <w:rsid w:val="00A9796D"/>
    <w:rsid w:val="00A97E66"/>
    <w:rsid w:val="00AA7EEC"/>
    <w:rsid w:val="00AB2F53"/>
    <w:rsid w:val="00AB7B48"/>
    <w:rsid w:val="00AC1EFE"/>
    <w:rsid w:val="00AC4425"/>
    <w:rsid w:val="00AC529C"/>
    <w:rsid w:val="00AC5369"/>
    <w:rsid w:val="00AC53B1"/>
    <w:rsid w:val="00AC6935"/>
    <w:rsid w:val="00AC7489"/>
    <w:rsid w:val="00AC7947"/>
    <w:rsid w:val="00AC796F"/>
    <w:rsid w:val="00AC7E20"/>
    <w:rsid w:val="00AD0EC9"/>
    <w:rsid w:val="00AD144D"/>
    <w:rsid w:val="00AD14F4"/>
    <w:rsid w:val="00AD2352"/>
    <w:rsid w:val="00AD294C"/>
    <w:rsid w:val="00AD3632"/>
    <w:rsid w:val="00AD3F24"/>
    <w:rsid w:val="00AD4946"/>
    <w:rsid w:val="00AD665B"/>
    <w:rsid w:val="00AD679B"/>
    <w:rsid w:val="00AD6C5B"/>
    <w:rsid w:val="00AE0020"/>
    <w:rsid w:val="00AE0360"/>
    <w:rsid w:val="00AE2BAB"/>
    <w:rsid w:val="00AE2CAC"/>
    <w:rsid w:val="00AE2F13"/>
    <w:rsid w:val="00AE397B"/>
    <w:rsid w:val="00AE6815"/>
    <w:rsid w:val="00AE6BA5"/>
    <w:rsid w:val="00AF61A8"/>
    <w:rsid w:val="00AF6A7D"/>
    <w:rsid w:val="00B006BA"/>
    <w:rsid w:val="00B00AD2"/>
    <w:rsid w:val="00B01C1B"/>
    <w:rsid w:val="00B01C83"/>
    <w:rsid w:val="00B02352"/>
    <w:rsid w:val="00B02964"/>
    <w:rsid w:val="00B033D2"/>
    <w:rsid w:val="00B040BB"/>
    <w:rsid w:val="00B05BB9"/>
    <w:rsid w:val="00B070E7"/>
    <w:rsid w:val="00B11DEE"/>
    <w:rsid w:val="00B11FFB"/>
    <w:rsid w:val="00B131B3"/>
    <w:rsid w:val="00B152F8"/>
    <w:rsid w:val="00B155B1"/>
    <w:rsid w:val="00B15D18"/>
    <w:rsid w:val="00B169A8"/>
    <w:rsid w:val="00B20388"/>
    <w:rsid w:val="00B2709F"/>
    <w:rsid w:val="00B273E9"/>
    <w:rsid w:val="00B2752F"/>
    <w:rsid w:val="00B278B5"/>
    <w:rsid w:val="00B27AEC"/>
    <w:rsid w:val="00B3196B"/>
    <w:rsid w:val="00B3300C"/>
    <w:rsid w:val="00B34BAD"/>
    <w:rsid w:val="00B36286"/>
    <w:rsid w:val="00B3682E"/>
    <w:rsid w:val="00B37591"/>
    <w:rsid w:val="00B41845"/>
    <w:rsid w:val="00B45065"/>
    <w:rsid w:val="00B45FD9"/>
    <w:rsid w:val="00B46277"/>
    <w:rsid w:val="00B47CBD"/>
    <w:rsid w:val="00B50BD9"/>
    <w:rsid w:val="00B62454"/>
    <w:rsid w:val="00B65BEA"/>
    <w:rsid w:val="00B66A9C"/>
    <w:rsid w:val="00B66CFB"/>
    <w:rsid w:val="00B7218F"/>
    <w:rsid w:val="00B7283F"/>
    <w:rsid w:val="00B73890"/>
    <w:rsid w:val="00B758A4"/>
    <w:rsid w:val="00B76EC9"/>
    <w:rsid w:val="00B77895"/>
    <w:rsid w:val="00B8001A"/>
    <w:rsid w:val="00B817F0"/>
    <w:rsid w:val="00B81C5F"/>
    <w:rsid w:val="00B8377D"/>
    <w:rsid w:val="00B8509E"/>
    <w:rsid w:val="00B900F6"/>
    <w:rsid w:val="00B901B1"/>
    <w:rsid w:val="00B92BA5"/>
    <w:rsid w:val="00BA4527"/>
    <w:rsid w:val="00BA5770"/>
    <w:rsid w:val="00BB214B"/>
    <w:rsid w:val="00BB361F"/>
    <w:rsid w:val="00BB75E4"/>
    <w:rsid w:val="00BC0098"/>
    <w:rsid w:val="00BC2140"/>
    <w:rsid w:val="00BC2CF5"/>
    <w:rsid w:val="00BC7643"/>
    <w:rsid w:val="00BC7769"/>
    <w:rsid w:val="00BC79A0"/>
    <w:rsid w:val="00BD179E"/>
    <w:rsid w:val="00BD349D"/>
    <w:rsid w:val="00BD50C8"/>
    <w:rsid w:val="00BD5B86"/>
    <w:rsid w:val="00BD6699"/>
    <w:rsid w:val="00BD7166"/>
    <w:rsid w:val="00BE2261"/>
    <w:rsid w:val="00BE29D5"/>
    <w:rsid w:val="00BE35B4"/>
    <w:rsid w:val="00BE484D"/>
    <w:rsid w:val="00BE4AB7"/>
    <w:rsid w:val="00BE657F"/>
    <w:rsid w:val="00BE7A68"/>
    <w:rsid w:val="00BE7ED4"/>
    <w:rsid w:val="00BF069B"/>
    <w:rsid w:val="00BF0E0A"/>
    <w:rsid w:val="00BF1735"/>
    <w:rsid w:val="00BF2577"/>
    <w:rsid w:val="00BF5B9C"/>
    <w:rsid w:val="00BF60D5"/>
    <w:rsid w:val="00BF6327"/>
    <w:rsid w:val="00BF7C3C"/>
    <w:rsid w:val="00C018E4"/>
    <w:rsid w:val="00C01FB1"/>
    <w:rsid w:val="00C1049A"/>
    <w:rsid w:val="00C15B7A"/>
    <w:rsid w:val="00C16709"/>
    <w:rsid w:val="00C2118A"/>
    <w:rsid w:val="00C231A6"/>
    <w:rsid w:val="00C24819"/>
    <w:rsid w:val="00C260C3"/>
    <w:rsid w:val="00C26788"/>
    <w:rsid w:val="00C300E0"/>
    <w:rsid w:val="00C33390"/>
    <w:rsid w:val="00C3460B"/>
    <w:rsid w:val="00C40566"/>
    <w:rsid w:val="00C4118A"/>
    <w:rsid w:val="00C41811"/>
    <w:rsid w:val="00C4209D"/>
    <w:rsid w:val="00C43D95"/>
    <w:rsid w:val="00C45EF4"/>
    <w:rsid w:val="00C50959"/>
    <w:rsid w:val="00C521ED"/>
    <w:rsid w:val="00C5356B"/>
    <w:rsid w:val="00C53BA4"/>
    <w:rsid w:val="00C562DD"/>
    <w:rsid w:val="00C57B7E"/>
    <w:rsid w:val="00C65FC9"/>
    <w:rsid w:val="00C71650"/>
    <w:rsid w:val="00C72709"/>
    <w:rsid w:val="00C73A41"/>
    <w:rsid w:val="00C74F15"/>
    <w:rsid w:val="00C774FC"/>
    <w:rsid w:val="00C82F19"/>
    <w:rsid w:val="00C84028"/>
    <w:rsid w:val="00C85DAD"/>
    <w:rsid w:val="00C8735C"/>
    <w:rsid w:val="00C8754C"/>
    <w:rsid w:val="00C916E6"/>
    <w:rsid w:val="00C945BC"/>
    <w:rsid w:val="00C94AD2"/>
    <w:rsid w:val="00C94F36"/>
    <w:rsid w:val="00C9630A"/>
    <w:rsid w:val="00CA2F9D"/>
    <w:rsid w:val="00CB21A7"/>
    <w:rsid w:val="00CC2D52"/>
    <w:rsid w:val="00CC3320"/>
    <w:rsid w:val="00CC35C8"/>
    <w:rsid w:val="00CC36BF"/>
    <w:rsid w:val="00CC3FBF"/>
    <w:rsid w:val="00CD1697"/>
    <w:rsid w:val="00CD2841"/>
    <w:rsid w:val="00CD61EF"/>
    <w:rsid w:val="00CE322B"/>
    <w:rsid w:val="00CE43EF"/>
    <w:rsid w:val="00CF0123"/>
    <w:rsid w:val="00D020DE"/>
    <w:rsid w:val="00D121C8"/>
    <w:rsid w:val="00D132E3"/>
    <w:rsid w:val="00D14E9C"/>
    <w:rsid w:val="00D157B3"/>
    <w:rsid w:val="00D15977"/>
    <w:rsid w:val="00D208F0"/>
    <w:rsid w:val="00D228A7"/>
    <w:rsid w:val="00D23BDA"/>
    <w:rsid w:val="00D26935"/>
    <w:rsid w:val="00D2700D"/>
    <w:rsid w:val="00D27685"/>
    <w:rsid w:val="00D30DD1"/>
    <w:rsid w:val="00D33A0E"/>
    <w:rsid w:val="00D356DB"/>
    <w:rsid w:val="00D37E12"/>
    <w:rsid w:val="00D41FF9"/>
    <w:rsid w:val="00D44A15"/>
    <w:rsid w:val="00D47B46"/>
    <w:rsid w:val="00D52C84"/>
    <w:rsid w:val="00D52E8B"/>
    <w:rsid w:val="00D555A4"/>
    <w:rsid w:val="00D617AF"/>
    <w:rsid w:val="00D62340"/>
    <w:rsid w:val="00D63355"/>
    <w:rsid w:val="00D63F5C"/>
    <w:rsid w:val="00D6678F"/>
    <w:rsid w:val="00D70551"/>
    <w:rsid w:val="00D71206"/>
    <w:rsid w:val="00D72F71"/>
    <w:rsid w:val="00D742E8"/>
    <w:rsid w:val="00D742FE"/>
    <w:rsid w:val="00D7505E"/>
    <w:rsid w:val="00D75192"/>
    <w:rsid w:val="00D769B9"/>
    <w:rsid w:val="00D76A91"/>
    <w:rsid w:val="00D77182"/>
    <w:rsid w:val="00D774E3"/>
    <w:rsid w:val="00D77D3A"/>
    <w:rsid w:val="00D81A02"/>
    <w:rsid w:val="00D82D27"/>
    <w:rsid w:val="00D82E89"/>
    <w:rsid w:val="00D84D8B"/>
    <w:rsid w:val="00D84D92"/>
    <w:rsid w:val="00D907DC"/>
    <w:rsid w:val="00D9146B"/>
    <w:rsid w:val="00D919A6"/>
    <w:rsid w:val="00D9385B"/>
    <w:rsid w:val="00D94054"/>
    <w:rsid w:val="00D95BA4"/>
    <w:rsid w:val="00D97B64"/>
    <w:rsid w:val="00DA2E19"/>
    <w:rsid w:val="00DA403A"/>
    <w:rsid w:val="00DA5A37"/>
    <w:rsid w:val="00DB08F3"/>
    <w:rsid w:val="00DB339A"/>
    <w:rsid w:val="00DB3723"/>
    <w:rsid w:val="00DB6E26"/>
    <w:rsid w:val="00DB72C4"/>
    <w:rsid w:val="00DB79FF"/>
    <w:rsid w:val="00DC0BE8"/>
    <w:rsid w:val="00DC23CA"/>
    <w:rsid w:val="00DC2F48"/>
    <w:rsid w:val="00DC4145"/>
    <w:rsid w:val="00DC7EEC"/>
    <w:rsid w:val="00DD2AAB"/>
    <w:rsid w:val="00DD4AB7"/>
    <w:rsid w:val="00DD54FB"/>
    <w:rsid w:val="00DD58C2"/>
    <w:rsid w:val="00DE6078"/>
    <w:rsid w:val="00DE62A2"/>
    <w:rsid w:val="00DE77FE"/>
    <w:rsid w:val="00DF1C0C"/>
    <w:rsid w:val="00E05825"/>
    <w:rsid w:val="00E07337"/>
    <w:rsid w:val="00E07F2A"/>
    <w:rsid w:val="00E11162"/>
    <w:rsid w:val="00E14A2C"/>
    <w:rsid w:val="00E20DF7"/>
    <w:rsid w:val="00E262F4"/>
    <w:rsid w:val="00E26532"/>
    <w:rsid w:val="00E275BF"/>
    <w:rsid w:val="00E31CB8"/>
    <w:rsid w:val="00E33AB8"/>
    <w:rsid w:val="00E3680B"/>
    <w:rsid w:val="00E36FC8"/>
    <w:rsid w:val="00E403BC"/>
    <w:rsid w:val="00E40625"/>
    <w:rsid w:val="00E417ED"/>
    <w:rsid w:val="00E42C65"/>
    <w:rsid w:val="00E439E3"/>
    <w:rsid w:val="00E452CA"/>
    <w:rsid w:val="00E46CC1"/>
    <w:rsid w:val="00E4778C"/>
    <w:rsid w:val="00E52DFC"/>
    <w:rsid w:val="00E52E7C"/>
    <w:rsid w:val="00E54F9B"/>
    <w:rsid w:val="00E57378"/>
    <w:rsid w:val="00E60AAC"/>
    <w:rsid w:val="00E61700"/>
    <w:rsid w:val="00E61756"/>
    <w:rsid w:val="00E64D0C"/>
    <w:rsid w:val="00E66823"/>
    <w:rsid w:val="00E71C96"/>
    <w:rsid w:val="00E734BF"/>
    <w:rsid w:val="00E752A2"/>
    <w:rsid w:val="00E75C17"/>
    <w:rsid w:val="00E7793B"/>
    <w:rsid w:val="00E80406"/>
    <w:rsid w:val="00E82E57"/>
    <w:rsid w:val="00E87748"/>
    <w:rsid w:val="00E91188"/>
    <w:rsid w:val="00E91B94"/>
    <w:rsid w:val="00E91EFC"/>
    <w:rsid w:val="00E94454"/>
    <w:rsid w:val="00E964F4"/>
    <w:rsid w:val="00E9713D"/>
    <w:rsid w:val="00EA1EB8"/>
    <w:rsid w:val="00EA2EA7"/>
    <w:rsid w:val="00EA70AF"/>
    <w:rsid w:val="00EB6E8E"/>
    <w:rsid w:val="00EB76BE"/>
    <w:rsid w:val="00EC194A"/>
    <w:rsid w:val="00EC3806"/>
    <w:rsid w:val="00EC4A92"/>
    <w:rsid w:val="00EC5C30"/>
    <w:rsid w:val="00ED17B9"/>
    <w:rsid w:val="00ED18A0"/>
    <w:rsid w:val="00ED255E"/>
    <w:rsid w:val="00ED7075"/>
    <w:rsid w:val="00ED7EF4"/>
    <w:rsid w:val="00ED7F4B"/>
    <w:rsid w:val="00EE358E"/>
    <w:rsid w:val="00EE507E"/>
    <w:rsid w:val="00EE57DE"/>
    <w:rsid w:val="00EE656D"/>
    <w:rsid w:val="00EF35C0"/>
    <w:rsid w:val="00EF40FA"/>
    <w:rsid w:val="00EF77FC"/>
    <w:rsid w:val="00F00AE4"/>
    <w:rsid w:val="00F02122"/>
    <w:rsid w:val="00F02250"/>
    <w:rsid w:val="00F027A2"/>
    <w:rsid w:val="00F027F8"/>
    <w:rsid w:val="00F02B0C"/>
    <w:rsid w:val="00F0413A"/>
    <w:rsid w:val="00F048AC"/>
    <w:rsid w:val="00F0548B"/>
    <w:rsid w:val="00F05F16"/>
    <w:rsid w:val="00F07288"/>
    <w:rsid w:val="00F10247"/>
    <w:rsid w:val="00F106F7"/>
    <w:rsid w:val="00F114D0"/>
    <w:rsid w:val="00F120A9"/>
    <w:rsid w:val="00F142A2"/>
    <w:rsid w:val="00F1570C"/>
    <w:rsid w:val="00F201AD"/>
    <w:rsid w:val="00F22D90"/>
    <w:rsid w:val="00F23769"/>
    <w:rsid w:val="00F2682A"/>
    <w:rsid w:val="00F27AAA"/>
    <w:rsid w:val="00F27E32"/>
    <w:rsid w:val="00F317ED"/>
    <w:rsid w:val="00F3370F"/>
    <w:rsid w:val="00F357A7"/>
    <w:rsid w:val="00F362D5"/>
    <w:rsid w:val="00F417E1"/>
    <w:rsid w:val="00F4184F"/>
    <w:rsid w:val="00F4308D"/>
    <w:rsid w:val="00F46ADD"/>
    <w:rsid w:val="00F50CE9"/>
    <w:rsid w:val="00F5203A"/>
    <w:rsid w:val="00F538D7"/>
    <w:rsid w:val="00F53900"/>
    <w:rsid w:val="00F54CFD"/>
    <w:rsid w:val="00F55CEE"/>
    <w:rsid w:val="00F60D4C"/>
    <w:rsid w:val="00F61394"/>
    <w:rsid w:val="00F652D8"/>
    <w:rsid w:val="00F65FD3"/>
    <w:rsid w:val="00F66EAA"/>
    <w:rsid w:val="00F71AD3"/>
    <w:rsid w:val="00F72CA1"/>
    <w:rsid w:val="00F75644"/>
    <w:rsid w:val="00F80FAC"/>
    <w:rsid w:val="00F8488D"/>
    <w:rsid w:val="00F86BF5"/>
    <w:rsid w:val="00F87254"/>
    <w:rsid w:val="00F91E50"/>
    <w:rsid w:val="00F94639"/>
    <w:rsid w:val="00FA1A18"/>
    <w:rsid w:val="00FA2FAA"/>
    <w:rsid w:val="00FA42AA"/>
    <w:rsid w:val="00FA4527"/>
    <w:rsid w:val="00FA4D10"/>
    <w:rsid w:val="00FA4EEA"/>
    <w:rsid w:val="00FA6C60"/>
    <w:rsid w:val="00FA7309"/>
    <w:rsid w:val="00FB3587"/>
    <w:rsid w:val="00FB38B2"/>
    <w:rsid w:val="00FB6F78"/>
    <w:rsid w:val="00FC2566"/>
    <w:rsid w:val="00FC45EC"/>
    <w:rsid w:val="00FC650F"/>
    <w:rsid w:val="00FC7578"/>
    <w:rsid w:val="00FD08CB"/>
    <w:rsid w:val="00FD4CFE"/>
    <w:rsid w:val="00FD576A"/>
    <w:rsid w:val="00FD6B32"/>
    <w:rsid w:val="00FE41C2"/>
    <w:rsid w:val="00FE4D33"/>
    <w:rsid w:val="00FE5E77"/>
    <w:rsid w:val="00FF08CE"/>
    <w:rsid w:val="00FF12C3"/>
    <w:rsid w:val="00FF2895"/>
    <w:rsid w:val="00FF2B0B"/>
    <w:rsid w:val="00FF5292"/>
    <w:rsid w:val="00FF55A4"/>
    <w:rsid w:val="00FF6D9D"/>
    <w:rsid w:val="00FF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E28DC7"/>
  <w15:docId w15:val="{173E46D7-2F9E-463F-B076-1D70685AD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276"/>
    <w:rPr>
      <w:sz w:val="24"/>
    </w:rPr>
  </w:style>
  <w:style w:type="paragraph" w:styleId="Heading3">
    <w:name w:val="heading 3"/>
    <w:basedOn w:val="Normal"/>
    <w:next w:val="Normal"/>
    <w:qFormat/>
    <w:rsid w:val="009E05ED"/>
    <w:pPr>
      <w:keepNext/>
      <w:jc w:val="center"/>
      <w:outlineLvl w:val="2"/>
    </w:pPr>
    <w:rPr>
      <w:b/>
      <w:bCs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452276"/>
    <w:pPr>
      <w:tabs>
        <w:tab w:val="left" w:pos="1728"/>
      </w:tabs>
      <w:spacing w:before="240"/>
    </w:pPr>
    <w:rPr>
      <w:rFonts w:ascii="Arial" w:hAnsi="Arial"/>
      <w:sz w:val="22"/>
    </w:rPr>
  </w:style>
  <w:style w:type="table" w:styleId="TableGrid">
    <w:name w:val="Table Grid"/>
    <w:basedOn w:val="TableNormal"/>
    <w:rsid w:val="004836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6C0005"/>
    <w:rPr>
      <w:color w:val="0000FF"/>
      <w:u w:val="single"/>
    </w:rPr>
  </w:style>
  <w:style w:type="paragraph" w:styleId="Footer">
    <w:name w:val="footer"/>
    <w:basedOn w:val="Normal"/>
    <w:rsid w:val="006334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33475"/>
  </w:style>
  <w:style w:type="paragraph" w:styleId="Header">
    <w:name w:val="header"/>
    <w:basedOn w:val="Normal"/>
    <w:rsid w:val="00633475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35555A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1704C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1704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0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6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zia\ZIA\Data%20Communication\CourseOutline-S9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CourseOutline-S99</Template>
  <TotalTime>385</TotalTime>
  <Pages>2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	Semester:  Fall 1996</vt:lpstr>
    </vt:vector>
  </TitlesOfParts>
  <Company>FAST-ICS</Company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	Semester:  Fall 1996</dc:title>
  <dc:creator>Beacon House</dc:creator>
  <cp:lastModifiedBy>Support</cp:lastModifiedBy>
  <cp:revision>61</cp:revision>
  <cp:lastPrinted>2017-10-30T07:00:00Z</cp:lastPrinted>
  <dcterms:created xsi:type="dcterms:W3CDTF">2020-10-03T10:59:00Z</dcterms:created>
  <dcterms:modified xsi:type="dcterms:W3CDTF">2023-09-06T05:15:00Z</dcterms:modified>
</cp:coreProperties>
</file>